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vertAnchor="page" w:horzAnchor="page" w:tblpXSpec="center" w:tblpY="505"/>
        <w:tblOverlap w:val="never"/>
        <w:tblW w:w="113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4" w:type="dxa"/>
          <w:left w:w="86" w:type="dxa"/>
          <w:bottom w:w="14" w:type="dxa"/>
          <w:right w:w="86" w:type="dxa"/>
        </w:tblCellMar>
        <w:tblLook w:val="0000" w:firstRow="0" w:lastRow="0" w:firstColumn="0" w:lastColumn="0" w:noHBand="0" w:noVBand="0"/>
      </w:tblPr>
      <w:tblGrid>
        <w:gridCol w:w="506"/>
        <w:gridCol w:w="822"/>
        <w:gridCol w:w="498"/>
        <w:gridCol w:w="862"/>
        <w:gridCol w:w="985"/>
        <w:gridCol w:w="646"/>
        <w:gridCol w:w="71"/>
        <w:gridCol w:w="604"/>
        <w:gridCol w:w="496"/>
        <w:gridCol w:w="982"/>
        <w:gridCol w:w="494"/>
        <w:gridCol w:w="654"/>
        <w:gridCol w:w="204"/>
        <w:gridCol w:w="876"/>
        <w:gridCol w:w="685"/>
        <w:gridCol w:w="974"/>
        <w:gridCol w:w="976"/>
      </w:tblGrid>
      <w:tr w:rsidR="004D59AF" w:rsidRPr="00FB4C7E" w14:paraId="5CDF8CE2" w14:textId="77777777" w:rsidTr="00DC2B6E">
        <w:trPr>
          <w:trHeight w:val="456"/>
        </w:trPr>
        <w:tc>
          <w:tcPr>
            <w:tcW w:w="1826" w:type="dxa"/>
            <w:gridSpan w:val="3"/>
            <w:tcBorders>
              <w:top w:val="nil"/>
              <w:left w:val="nil"/>
              <w:right w:val="nil"/>
            </w:tcBorders>
            <w:vAlign w:val="center"/>
          </w:tcPr>
          <w:p w14:paraId="5F8A2F13" w14:textId="0042321F" w:rsidR="0036595F" w:rsidRPr="00FB4C7E" w:rsidRDefault="002F2010" w:rsidP="00D86A4C">
            <w:pPr>
              <w:pStyle w:val="Heading3"/>
            </w:pPr>
            <w:r>
              <w:rPr>
                <w:rFonts w:ascii="ZWAdobeF" w:hAnsi="ZWAdobeF" w:cs="ZWAdobeF"/>
                <w:sz w:val="2"/>
                <w:szCs w:val="2"/>
              </w:rPr>
              <w:t>2B</w:t>
            </w:r>
            <w:r w:rsidR="007B0F29">
              <w:rPr>
                <w:rFonts w:ascii="ZWAdobeF" w:hAnsi="ZWAdobeF" w:cs="ZWAdobeF"/>
                <w:sz w:val="2"/>
                <w:szCs w:val="2"/>
              </w:rPr>
              <w:t>2B</w:t>
            </w:r>
            <w:r w:rsidR="003B66B0">
              <w:rPr>
                <w:rFonts w:ascii="ZWAdobeF" w:hAnsi="ZWAdobeF" w:cs="ZWAdobeF"/>
                <w:sz w:val="2"/>
                <w:szCs w:val="2"/>
              </w:rPr>
              <w:t>2B</w:t>
            </w:r>
            <w:r w:rsidR="009865A9">
              <w:rPr>
                <w:rFonts w:ascii="ZWAdobeF" w:hAnsi="ZWAdobeF" w:cs="ZWAdobeF"/>
                <w:sz w:val="2"/>
                <w:szCs w:val="2"/>
              </w:rPr>
              <w:t>2B</w:t>
            </w:r>
            <w:r w:rsidR="008A3851">
              <w:rPr>
                <w:rFonts w:ascii="ZWAdobeF" w:hAnsi="ZWAdobeF" w:cs="ZWAdobeF"/>
                <w:sz w:val="2"/>
                <w:szCs w:val="2"/>
              </w:rPr>
              <w:t>2B</w:t>
            </w:r>
            <w:r w:rsidR="00C4227F">
              <w:rPr>
                <w:rFonts w:ascii="ZWAdobeF" w:hAnsi="ZWAdobeF" w:cs="ZWAdobeF"/>
                <w:sz w:val="2"/>
                <w:szCs w:val="2"/>
              </w:rPr>
              <w:t>2B</w:t>
            </w:r>
            <w:r w:rsidR="00682649">
              <w:rPr>
                <w:rFonts w:ascii="ZWAdobeF" w:hAnsi="ZWAdobeF" w:cs="ZWAdobeF"/>
                <w:sz w:val="2"/>
                <w:szCs w:val="2"/>
              </w:rPr>
              <w:t>2B</w:t>
            </w:r>
            <w:r w:rsidR="00DE26F0">
              <w:rPr>
                <w:rFonts w:ascii="ZWAdobeF" w:hAnsi="ZWAdobeF" w:cs="ZWAdobeF"/>
                <w:sz w:val="2"/>
                <w:szCs w:val="2"/>
              </w:rPr>
              <w:t>4</w:t>
            </w:r>
          </w:p>
        </w:tc>
        <w:tc>
          <w:tcPr>
            <w:tcW w:w="6874" w:type="dxa"/>
            <w:gridSpan w:val="11"/>
            <w:tcBorders>
              <w:top w:val="nil"/>
              <w:left w:val="nil"/>
              <w:right w:val="nil"/>
            </w:tcBorders>
            <w:vAlign w:val="center"/>
          </w:tcPr>
          <w:p w14:paraId="533CCCB5" w14:textId="12AC8A4C" w:rsidR="0036595F" w:rsidRPr="00FB4C7E" w:rsidRDefault="002F2010" w:rsidP="009C2E35">
            <w:pPr>
              <w:pStyle w:val="Heading1"/>
            </w:pPr>
            <w:r>
              <w:rPr>
                <w:rFonts w:ascii="ZWAdobeF" w:hAnsi="ZWAdobeF" w:cs="ZWAdobeF"/>
                <w:b w:val="0"/>
                <w:sz w:val="2"/>
                <w:szCs w:val="2"/>
              </w:rPr>
              <w:t>0B</w:t>
            </w:r>
            <w:r w:rsidR="007B0F29">
              <w:rPr>
                <w:rFonts w:ascii="ZWAdobeF" w:hAnsi="ZWAdobeF" w:cs="ZWAdobeF"/>
                <w:b w:val="0"/>
                <w:sz w:val="2"/>
                <w:szCs w:val="2"/>
              </w:rPr>
              <w:t>0B</w:t>
            </w:r>
            <w:r w:rsidR="003B66B0">
              <w:rPr>
                <w:rFonts w:ascii="ZWAdobeF" w:hAnsi="ZWAdobeF" w:cs="ZWAdobeF"/>
                <w:b w:val="0"/>
                <w:sz w:val="2"/>
                <w:szCs w:val="2"/>
              </w:rPr>
              <w:t>0B</w:t>
            </w:r>
            <w:r w:rsidR="009865A9">
              <w:rPr>
                <w:rFonts w:ascii="ZWAdobeF" w:hAnsi="ZWAdobeF" w:cs="ZWAdobeF"/>
                <w:b w:val="0"/>
                <w:sz w:val="2"/>
                <w:szCs w:val="2"/>
              </w:rPr>
              <w:t>0B</w:t>
            </w:r>
            <w:r w:rsidR="008A3851">
              <w:rPr>
                <w:rFonts w:ascii="ZWAdobeF" w:hAnsi="ZWAdobeF" w:cs="ZWAdobeF"/>
                <w:b w:val="0"/>
                <w:sz w:val="2"/>
                <w:szCs w:val="2"/>
              </w:rPr>
              <w:t>0B</w:t>
            </w:r>
            <w:r w:rsidR="00C4227F">
              <w:rPr>
                <w:rFonts w:ascii="ZWAdobeF" w:hAnsi="ZWAdobeF" w:cs="ZWAdobeF"/>
                <w:b w:val="0"/>
                <w:sz w:val="2"/>
                <w:szCs w:val="2"/>
              </w:rPr>
              <w:t>0B</w:t>
            </w:r>
            <w:r w:rsidR="00682649">
              <w:rPr>
                <w:rFonts w:ascii="ZWAdobeF" w:hAnsi="ZWAdobeF" w:cs="ZWAdobeF"/>
                <w:b w:val="0"/>
                <w:sz w:val="2"/>
                <w:szCs w:val="2"/>
              </w:rPr>
              <w:t>0B</w:t>
            </w:r>
            <w:r w:rsidR="001119A3">
              <w:rPr>
                <w:rFonts w:ascii="ZWAdobeF" w:hAnsi="ZWAdobeF" w:cs="ZWAdobeF"/>
                <w:b w:val="0"/>
                <w:sz w:val="2"/>
                <w:szCs w:val="2"/>
              </w:rPr>
              <w:t>0B</w:t>
            </w:r>
            <w:r w:rsidR="00F83551">
              <w:rPr>
                <w:rFonts w:ascii="ZWAdobeF" w:hAnsi="ZWAdobeF" w:cs="ZWAdobeF"/>
                <w:b w:val="0"/>
                <w:sz w:val="2"/>
                <w:szCs w:val="2"/>
              </w:rPr>
              <w:t>0B</w:t>
            </w:r>
            <w:r w:rsidR="00E6669A">
              <w:rPr>
                <w:rFonts w:ascii="ZWAdobeF" w:hAnsi="ZWAdobeF" w:cs="ZWAdobeF"/>
                <w:b w:val="0"/>
                <w:sz w:val="2"/>
                <w:szCs w:val="2"/>
              </w:rPr>
              <w:t>0B</w:t>
            </w:r>
            <w:r w:rsidR="00252E92">
              <w:rPr>
                <w:rFonts w:ascii="ZWAdobeF" w:hAnsi="ZWAdobeF" w:cs="ZWAdobeF"/>
                <w:b w:val="0"/>
                <w:sz w:val="2"/>
                <w:szCs w:val="2"/>
              </w:rPr>
              <w:t>0B</w:t>
            </w:r>
            <w:r w:rsidR="00C907DD">
              <w:rPr>
                <w:rFonts w:ascii="ZWAdobeF" w:hAnsi="ZWAdobeF" w:cs="ZWAdobeF"/>
                <w:b w:val="0"/>
                <w:sz w:val="2"/>
                <w:szCs w:val="2"/>
              </w:rPr>
              <w:t>0B</w:t>
            </w:r>
            <w:r w:rsidR="0036595F" w:rsidRPr="00FB4C7E">
              <w:t xml:space="preserve">Bill of Lading – Short Form – Not </w:t>
            </w:r>
            <w:r w:rsidR="0036595F">
              <w:t>Negotiable</w:t>
            </w:r>
          </w:p>
        </w:tc>
        <w:tc>
          <w:tcPr>
            <w:tcW w:w="2635" w:type="dxa"/>
            <w:gridSpan w:val="3"/>
            <w:tcBorders>
              <w:top w:val="nil"/>
              <w:left w:val="nil"/>
              <w:right w:val="nil"/>
            </w:tcBorders>
            <w:vAlign w:val="center"/>
          </w:tcPr>
          <w:p w14:paraId="5E862FAB" w14:textId="1D7F81E6" w:rsidR="0036595F" w:rsidRPr="00FB4C7E" w:rsidRDefault="002F2010" w:rsidP="009C2E35">
            <w:pPr>
              <w:pStyle w:val="Heading2"/>
            </w:pPr>
            <w:r>
              <w:rPr>
                <w:rFonts w:ascii="ZWAdobeF" w:hAnsi="ZWAdobeF" w:cs="ZWAdobeF"/>
                <w:sz w:val="2"/>
                <w:szCs w:val="2"/>
              </w:rPr>
              <w:t>1B</w:t>
            </w:r>
            <w:r w:rsidR="007B0F29">
              <w:rPr>
                <w:rFonts w:ascii="ZWAdobeF" w:hAnsi="ZWAdobeF" w:cs="ZWAdobeF"/>
                <w:sz w:val="2"/>
                <w:szCs w:val="2"/>
              </w:rPr>
              <w:t>1B</w:t>
            </w:r>
            <w:r w:rsidR="003B66B0">
              <w:rPr>
                <w:rFonts w:ascii="ZWAdobeF" w:hAnsi="ZWAdobeF" w:cs="ZWAdobeF"/>
                <w:sz w:val="2"/>
                <w:szCs w:val="2"/>
              </w:rPr>
              <w:t>1B</w:t>
            </w:r>
            <w:r w:rsidR="009865A9">
              <w:rPr>
                <w:rFonts w:ascii="ZWAdobeF" w:hAnsi="ZWAdobeF" w:cs="ZWAdobeF"/>
                <w:sz w:val="2"/>
                <w:szCs w:val="2"/>
              </w:rPr>
              <w:t>1B</w:t>
            </w:r>
            <w:r w:rsidR="008A3851">
              <w:rPr>
                <w:rFonts w:ascii="ZWAdobeF" w:hAnsi="ZWAdobeF" w:cs="ZWAdobeF"/>
                <w:sz w:val="2"/>
                <w:szCs w:val="2"/>
              </w:rPr>
              <w:t>1B</w:t>
            </w:r>
            <w:r w:rsidR="00C4227F">
              <w:rPr>
                <w:rFonts w:ascii="ZWAdobeF" w:hAnsi="ZWAdobeF" w:cs="ZWAdobeF"/>
                <w:sz w:val="2"/>
                <w:szCs w:val="2"/>
              </w:rPr>
              <w:t>1B</w:t>
            </w:r>
            <w:r w:rsidR="00682649">
              <w:rPr>
                <w:rFonts w:ascii="ZWAdobeF" w:hAnsi="ZWAdobeF" w:cs="ZWAdobeF"/>
                <w:sz w:val="2"/>
                <w:szCs w:val="2"/>
              </w:rPr>
              <w:t>1B</w:t>
            </w:r>
            <w:r w:rsidR="001119A3">
              <w:rPr>
                <w:rFonts w:ascii="ZWAdobeF" w:hAnsi="ZWAdobeF" w:cs="ZWAdobeF"/>
                <w:sz w:val="2"/>
                <w:szCs w:val="2"/>
              </w:rPr>
              <w:t>1B</w:t>
            </w:r>
            <w:r w:rsidR="00F83551">
              <w:rPr>
                <w:rFonts w:ascii="ZWAdobeF" w:hAnsi="ZWAdobeF" w:cs="ZWAdobeF"/>
                <w:sz w:val="2"/>
                <w:szCs w:val="2"/>
              </w:rPr>
              <w:t>1B</w:t>
            </w:r>
            <w:r w:rsidR="00E6669A">
              <w:rPr>
                <w:rFonts w:ascii="ZWAdobeF" w:hAnsi="ZWAdobeF" w:cs="ZWAdobeF"/>
                <w:sz w:val="2"/>
                <w:szCs w:val="2"/>
              </w:rPr>
              <w:t>1B</w:t>
            </w:r>
            <w:r w:rsidR="00252E92">
              <w:rPr>
                <w:rFonts w:ascii="ZWAdobeF" w:hAnsi="ZWAdobeF" w:cs="ZWAdobeF"/>
                <w:sz w:val="2"/>
                <w:szCs w:val="2"/>
              </w:rPr>
              <w:t>1B</w:t>
            </w:r>
            <w:r w:rsidR="00C907DD">
              <w:rPr>
                <w:rFonts w:ascii="ZWAdobeF" w:hAnsi="ZWAdobeF" w:cs="ZWAdobeF"/>
                <w:sz w:val="2"/>
                <w:szCs w:val="2"/>
              </w:rPr>
              <w:t>1B</w:t>
            </w:r>
            <w:r w:rsidR="0036595F">
              <w:t>Page</w:t>
            </w:r>
            <w:r w:rsidR="0036595F" w:rsidRPr="00FB4C7E">
              <w:t xml:space="preserve"> 1 of </w:t>
            </w:r>
            <w:fldSimple w:instr=" NUMPAGES   \* MERGEFORMAT ">
              <w:r w:rsidR="00181E61">
                <w:rPr>
                  <w:noProof/>
                </w:rPr>
                <w:t>1</w:t>
              </w:r>
            </w:fldSimple>
          </w:p>
        </w:tc>
      </w:tr>
      <w:tr w:rsidR="000D5F7F" w:rsidRPr="00FB4C7E" w14:paraId="0020DC35" w14:textId="77777777" w:rsidTr="00181E61">
        <w:trPr>
          <w:trHeight w:val="285"/>
        </w:trPr>
        <w:tc>
          <w:tcPr>
            <w:tcW w:w="5490" w:type="dxa"/>
            <w:gridSpan w:val="9"/>
            <w:tcBorders>
              <w:right w:val="single" w:sz="4" w:space="0" w:color="808080"/>
            </w:tcBorders>
            <w:shd w:val="clear" w:color="auto" w:fill="E6E6E6"/>
            <w:vAlign w:val="center"/>
          </w:tcPr>
          <w:p w14:paraId="072CAB2C" w14:textId="77777777" w:rsidR="000D5F7F" w:rsidRPr="00FB4C7E" w:rsidRDefault="000D5F7F" w:rsidP="009C2E35">
            <w:pPr>
              <w:pStyle w:val="SectionTitle"/>
            </w:pPr>
            <w:r w:rsidRPr="00FB4C7E">
              <w:t>Ship From</w:t>
            </w:r>
          </w:p>
        </w:tc>
        <w:tc>
          <w:tcPr>
            <w:tcW w:w="5845" w:type="dxa"/>
            <w:gridSpan w:val="8"/>
            <w:tcBorders>
              <w:top w:val="single" w:sz="4" w:space="0" w:color="C0C0C0"/>
              <w:left w:val="single" w:sz="4" w:space="0" w:color="808080"/>
              <w:bottom w:val="nil"/>
              <w:right w:val="single" w:sz="4" w:space="0" w:color="808080"/>
            </w:tcBorders>
            <w:vAlign w:val="center"/>
          </w:tcPr>
          <w:p w14:paraId="57AF6E21" w14:textId="77777777" w:rsidR="000D5F7F" w:rsidRPr="00925B67" w:rsidRDefault="000D5F7F" w:rsidP="009C2E35">
            <w:pPr>
              <w:pStyle w:val="Bold"/>
            </w:pPr>
            <w:r w:rsidRPr="00925B67">
              <w:t>Bill of Lading Number:</w:t>
            </w:r>
            <w:r w:rsidR="009B027E" w:rsidRPr="00925B67">
              <w:t xml:space="preserve"> </w:t>
            </w:r>
          </w:p>
        </w:tc>
      </w:tr>
      <w:tr w:rsidR="004D59AF" w:rsidRPr="00FB4C7E" w14:paraId="56BAA15B" w14:textId="77777777" w:rsidTr="00181E61">
        <w:trPr>
          <w:trHeight w:val="174"/>
        </w:trPr>
        <w:tc>
          <w:tcPr>
            <w:tcW w:w="5490" w:type="dxa"/>
            <w:gridSpan w:val="9"/>
            <w:tcBorders>
              <w:bottom w:val="single" w:sz="4" w:space="0" w:color="808080"/>
            </w:tcBorders>
            <w:tcMar>
              <w:top w:w="43" w:type="dxa"/>
              <w:bottom w:w="43" w:type="dxa"/>
            </w:tcMar>
            <w:vAlign w:val="bottom"/>
          </w:tcPr>
          <w:p w14:paraId="07AC862B" w14:textId="77777777" w:rsidR="007E4196" w:rsidRDefault="007D7CB4" w:rsidP="00817393">
            <w:r>
              <w:t>ATLAS</w:t>
            </w:r>
            <w:r w:rsidR="007E4196">
              <w:t xml:space="preserve"> CONCORDE</w:t>
            </w:r>
          </w:p>
          <w:p w14:paraId="00A3D9D9" w14:textId="77777777" w:rsidR="007E4196" w:rsidRDefault="007E4196" w:rsidP="00817393">
            <w:r>
              <w:t xml:space="preserve">1427 NORTH MAIN STREET </w:t>
            </w:r>
          </w:p>
          <w:p w14:paraId="28E8FA7E" w14:textId="77777777" w:rsidR="007E4196" w:rsidRDefault="007E4196" w:rsidP="00817393">
            <w:r>
              <w:t>MT PLE</w:t>
            </w:r>
            <w:r w:rsidR="000A03B9">
              <w:t>A</w:t>
            </w:r>
            <w:r>
              <w:t>SANT, TN 38474</w:t>
            </w:r>
          </w:p>
          <w:p w14:paraId="0CDE85DA" w14:textId="250C6C3F" w:rsidR="0036595F" w:rsidRPr="00FB4C7E" w:rsidRDefault="0036595F" w:rsidP="00817393"/>
        </w:tc>
        <w:tc>
          <w:tcPr>
            <w:tcW w:w="5845" w:type="dxa"/>
            <w:gridSpan w:val="8"/>
            <w:tcBorders>
              <w:top w:val="nil"/>
              <w:bottom w:val="single" w:sz="4" w:space="0" w:color="808080"/>
            </w:tcBorders>
            <w:tcMar>
              <w:top w:w="43" w:type="dxa"/>
              <w:bottom w:w="43" w:type="dxa"/>
            </w:tcMar>
            <w:vAlign w:val="center"/>
          </w:tcPr>
          <w:p w14:paraId="4FC1BE9E" w14:textId="77777777" w:rsidR="0036595F" w:rsidRPr="00FB4C7E" w:rsidRDefault="0036595F" w:rsidP="009C2E35">
            <w:pPr>
              <w:pStyle w:val="BarCode"/>
            </w:pPr>
            <w:r w:rsidRPr="00FB4C7E">
              <w:t>Bar Code Space</w:t>
            </w:r>
          </w:p>
        </w:tc>
      </w:tr>
      <w:tr w:rsidR="000D5F7F" w:rsidRPr="00FB4C7E" w14:paraId="09D78F4B" w14:textId="77777777" w:rsidTr="00181E61">
        <w:trPr>
          <w:trHeight w:val="285"/>
        </w:trPr>
        <w:tc>
          <w:tcPr>
            <w:tcW w:w="5490" w:type="dxa"/>
            <w:gridSpan w:val="9"/>
            <w:shd w:val="clear" w:color="auto" w:fill="E6E6E6"/>
            <w:vAlign w:val="center"/>
          </w:tcPr>
          <w:p w14:paraId="50CCFC12" w14:textId="77777777" w:rsidR="000D5F7F" w:rsidRPr="00FB4C7E" w:rsidRDefault="000D5F7F" w:rsidP="009C2E35">
            <w:pPr>
              <w:pStyle w:val="SectionTitle"/>
            </w:pPr>
            <w:r w:rsidRPr="00925B67">
              <w:t>Ship To</w:t>
            </w:r>
          </w:p>
        </w:tc>
        <w:tc>
          <w:tcPr>
            <w:tcW w:w="5845" w:type="dxa"/>
            <w:gridSpan w:val="8"/>
            <w:tcBorders>
              <w:bottom w:val="nil"/>
              <w:right w:val="single" w:sz="4" w:space="0" w:color="808080"/>
            </w:tcBorders>
            <w:vAlign w:val="center"/>
          </w:tcPr>
          <w:p w14:paraId="62EF1A79" w14:textId="741CBCCD" w:rsidR="000D5F7F" w:rsidRPr="00516746" w:rsidRDefault="000D5F7F" w:rsidP="005D4D43">
            <w:pPr>
              <w:pStyle w:val="Bold"/>
              <w:rPr>
                <w:rFonts w:ascii="Calibri" w:hAnsi="Calibri" w:cs="Calibri"/>
                <w:b w:val="0"/>
                <w:bCs/>
                <w:color w:val="000000"/>
                <w:sz w:val="22"/>
                <w:szCs w:val="22"/>
              </w:rPr>
            </w:pPr>
            <w:r w:rsidRPr="00925B67">
              <w:t>Carrier Name:</w:t>
            </w:r>
            <w:r w:rsidR="005D4D43" w:rsidRPr="00925B67">
              <w:t xml:space="preserve"> </w:t>
            </w:r>
            <w:r w:rsidR="003A07E5" w:rsidRPr="00925B67">
              <w:rPr>
                <w:rFonts w:ascii="Calibri" w:hAnsi="Calibri" w:cs="Calibri"/>
                <w:b w:val="0"/>
                <w:bCs/>
                <w:color w:val="000000"/>
                <w:sz w:val="22"/>
                <w:szCs w:val="22"/>
              </w:rPr>
              <w:t>{{</w:t>
            </w:r>
            <w:r w:rsidR="003A07E5">
              <w:rPr>
                <w:rFonts w:ascii="Calibri" w:hAnsi="Calibri" w:cs="Calibri"/>
                <w:b w:val="0"/>
                <w:bCs/>
                <w:color w:val="000000"/>
                <w:sz w:val="22"/>
                <w:szCs w:val="22"/>
              </w:rPr>
              <w:t>CARRIER NAME}}</w:t>
            </w:r>
          </w:p>
        </w:tc>
      </w:tr>
      <w:tr w:rsidR="00EA4E92" w:rsidRPr="00FB4C7E" w14:paraId="1E3CC591" w14:textId="77777777" w:rsidTr="00181E61">
        <w:trPr>
          <w:trHeight w:val="285"/>
        </w:trPr>
        <w:tc>
          <w:tcPr>
            <w:tcW w:w="5490" w:type="dxa"/>
            <w:gridSpan w:val="9"/>
            <w:shd w:val="clear" w:color="auto" w:fill="E6E6E6"/>
            <w:vAlign w:val="center"/>
          </w:tcPr>
          <w:p w14:paraId="0763C2B7" w14:textId="77777777" w:rsidR="00EA4E92" w:rsidRPr="00FB4C7E" w:rsidRDefault="00EA4E92" w:rsidP="009C2E35">
            <w:pPr>
              <w:pStyle w:val="SectionTitle"/>
            </w:pPr>
          </w:p>
        </w:tc>
        <w:tc>
          <w:tcPr>
            <w:tcW w:w="5845" w:type="dxa"/>
            <w:gridSpan w:val="8"/>
            <w:tcBorders>
              <w:bottom w:val="nil"/>
              <w:right w:val="single" w:sz="4" w:space="0" w:color="808080"/>
            </w:tcBorders>
            <w:vAlign w:val="center"/>
          </w:tcPr>
          <w:p w14:paraId="19319563" w14:textId="77777777" w:rsidR="00EA4E92" w:rsidRPr="00606990" w:rsidRDefault="00EA4E92" w:rsidP="00543959">
            <w:pPr>
              <w:pStyle w:val="Bold"/>
              <w:rPr>
                <w:highlight w:val="yellow"/>
              </w:rPr>
            </w:pPr>
          </w:p>
        </w:tc>
      </w:tr>
      <w:tr w:rsidR="004D59AF" w:rsidRPr="00FB4C7E" w14:paraId="45DD13C4" w14:textId="77777777" w:rsidTr="005F1F61">
        <w:trPr>
          <w:trHeight w:val="778"/>
        </w:trPr>
        <w:tc>
          <w:tcPr>
            <w:tcW w:w="5490" w:type="dxa"/>
            <w:gridSpan w:val="9"/>
            <w:tcBorders>
              <w:bottom w:val="single" w:sz="4" w:space="0" w:color="808080"/>
            </w:tcBorders>
            <w:tcMar>
              <w:top w:w="43" w:type="dxa"/>
              <w:bottom w:w="43" w:type="dxa"/>
            </w:tcMar>
          </w:tcPr>
          <w:p w14:paraId="18C614BC" w14:textId="77777777" w:rsidR="00476E06" w:rsidRDefault="00BE010C" w:rsidP="00510308">
            <w:pPr>
              <w:autoSpaceDE w:val="0"/>
              <w:autoSpaceDN w:val="0"/>
              <w:adjustRightInd w:val="0"/>
              <w:rPr>
                <w:rFonts w:ascii="Verdana" w:hAnsi="Verdana"/>
                <w:color w:val="000000"/>
                <w:szCs w:val="16"/>
              </w:rPr>
            </w:pPr>
            <w:r>
              <w:rPr>
                <w:rFonts w:ascii="Verdana" w:hAnsi="Verdana"/>
                <w:color w:val="000000"/>
                <w:szCs w:val="16"/>
              </w:rPr>
              <w:t>{{CUSTOMER NAME}}</w:t>
            </w:r>
          </w:p>
          <w:p w14:paraId="28BA1430" w14:textId="608C2BBA" w:rsidR="00DD44D5" w:rsidRPr="005624DC" w:rsidRDefault="00476E06" w:rsidP="00510308">
            <w:pPr>
              <w:autoSpaceDE w:val="0"/>
              <w:autoSpaceDN w:val="0"/>
              <w:adjustRightInd w:val="0"/>
              <w:rPr>
                <w:rFonts w:ascii="Verdana" w:hAnsi="Verdana"/>
                <w:color w:val="000000"/>
                <w:szCs w:val="16"/>
              </w:rPr>
            </w:pPr>
            <w:r>
              <w:rPr>
                <w:rFonts w:ascii="Verdana" w:hAnsi="Verdana"/>
                <w:color w:val="000000"/>
                <w:szCs w:val="16"/>
              </w:rPr>
              <w:t>{{HD</w:t>
            </w:r>
            <w:r w:rsidR="005A564E">
              <w:rPr>
                <w:rFonts w:ascii="Verdana" w:hAnsi="Verdana"/>
                <w:color w:val="000000"/>
                <w:szCs w:val="16"/>
              </w:rPr>
              <w:t>_</w:t>
            </w:r>
            <w:r>
              <w:rPr>
                <w:rFonts w:ascii="Verdana" w:hAnsi="Verdana"/>
                <w:color w:val="000000"/>
                <w:szCs w:val="16"/>
              </w:rPr>
              <w:t>STORE}}</w:t>
            </w:r>
            <w:r w:rsidR="00761FC0" w:rsidRPr="00761FC0">
              <w:rPr>
                <w:rFonts w:ascii="Verdana" w:hAnsi="Verdana"/>
                <w:color w:val="000000"/>
                <w:szCs w:val="16"/>
              </w:rPr>
              <w:br/>
            </w:r>
            <w:r w:rsidR="00BB2DA6">
              <w:rPr>
                <w:rFonts w:ascii="Verdana" w:hAnsi="Verdana"/>
                <w:color w:val="000000"/>
                <w:szCs w:val="16"/>
              </w:rPr>
              <w:t>{{ADRESS}}</w:t>
            </w:r>
            <w:r w:rsidR="00761FC0" w:rsidRPr="00761FC0">
              <w:rPr>
                <w:rFonts w:ascii="Verdana" w:hAnsi="Verdana"/>
                <w:color w:val="000000"/>
                <w:szCs w:val="16"/>
              </w:rPr>
              <w:br/>
            </w:r>
            <w:r w:rsidR="00BB2DA6">
              <w:rPr>
                <w:rFonts w:ascii="Verdana" w:hAnsi="Verdana"/>
                <w:color w:val="000000"/>
                <w:szCs w:val="16"/>
              </w:rPr>
              <w:t>{{CITY}}</w:t>
            </w:r>
            <w:r w:rsidR="00761FC0" w:rsidRPr="00761FC0">
              <w:rPr>
                <w:rFonts w:ascii="Verdana" w:hAnsi="Verdana"/>
                <w:color w:val="000000"/>
                <w:szCs w:val="16"/>
              </w:rPr>
              <w:t xml:space="preserve">, </w:t>
            </w:r>
            <w:r w:rsidR="00BB2DA6">
              <w:rPr>
                <w:rFonts w:ascii="Verdana" w:hAnsi="Verdana"/>
                <w:color w:val="000000"/>
                <w:szCs w:val="16"/>
              </w:rPr>
              <w:t>{{STATE</w:t>
            </w:r>
            <w:r w:rsidR="0088384F">
              <w:rPr>
                <w:rFonts w:ascii="Verdana" w:hAnsi="Verdana"/>
                <w:color w:val="000000"/>
                <w:szCs w:val="16"/>
              </w:rPr>
              <w:t>}}</w:t>
            </w:r>
            <w:r w:rsidR="00761FC0" w:rsidRPr="00761FC0">
              <w:rPr>
                <w:rFonts w:ascii="Verdana" w:hAnsi="Verdana"/>
                <w:color w:val="000000"/>
                <w:szCs w:val="16"/>
              </w:rPr>
              <w:t xml:space="preserve"> </w:t>
            </w:r>
            <w:r w:rsidR="0088384F">
              <w:rPr>
                <w:rFonts w:ascii="Verdana" w:hAnsi="Verdana"/>
                <w:color w:val="000000"/>
                <w:szCs w:val="16"/>
              </w:rPr>
              <w:t>{{ZIP CODE}}</w:t>
            </w:r>
            <w:r w:rsidR="00761FC0" w:rsidRPr="00761FC0">
              <w:rPr>
                <w:rFonts w:ascii="Verdana" w:hAnsi="Verdana"/>
                <w:color w:val="000000"/>
                <w:szCs w:val="16"/>
              </w:rPr>
              <w:br/>
              <w:t xml:space="preserve">Daytime Phone: </w:t>
            </w:r>
            <w:r w:rsidR="0088384F">
              <w:rPr>
                <w:rFonts w:ascii="Verdana" w:hAnsi="Verdana"/>
                <w:color w:val="000000"/>
                <w:szCs w:val="16"/>
              </w:rPr>
              <w:t>{{PHONE NUMBER}}</w:t>
            </w:r>
          </w:p>
        </w:tc>
        <w:tc>
          <w:tcPr>
            <w:tcW w:w="5845" w:type="dxa"/>
            <w:gridSpan w:val="8"/>
            <w:tcBorders>
              <w:top w:val="nil"/>
              <w:bottom w:val="single" w:sz="4" w:space="0" w:color="808080"/>
            </w:tcBorders>
            <w:tcMar>
              <w:top w:w="43" w:type="dxa"/>
              <w:bottom w:w="43" w:type="dxa"/>
            </w:tcMar>
          </w:tcPr>
          <w:p w14:paraId="05A53E0C" w14:textId="77777777" w:rsidR="00EB23F8" w:rsidRDefault="0036595F" w:rsidP="009C2E35">
            <w:r w:rsidRPr="00FB4C7E">
              <w:t>Trailer number:</w:t>
            </w:r>
          </w:p>
          <w:p w14:paraId="2F4A0636" w14:textId="77777777" w:rsidR="0036595F" w:rsidRPr="00FB4C7E" w:rsidRDefault="0036595F" w:rsidP="009C2E35">
            <w:r w:rsidRPr="00FB4C7E">
              <w:t>Serial number(s):</w:t>
            </w:r>
          </w:p>
        </w:tc>
      </w:tr>
      <w:tr w:rsidR="004D59AF" w:rsidRPr="00FB4C7E" w14:paraId="5B006141" w14:textId="77777777" w:rsidTr="00181E61">
        <w:trPr>
          <w:trHeight w:val="285"/>
        </w:trPr>
        <w:tc>
          <w:tcPr>
            <w:tcW w:w="5490" w:type="dxa"/>
            <w:gridSpan w:val="9"/>
            <w:shd w:val="clear" w:color="auto" w:fill="E6E6E6"/>
            <w:vAlign w:val="center"/>
          </w:tcPr>
          <w:p w14:paraId="4D4C315A" w14:textId="77777777" w:rsidR="0036595F" w:rsidRPr="00FB4C7E" w:rsidRDefault="0036595F" w:rsidP="009C2E35">
            <w:pPr>
              <w:pStyle w:val="SectionTitle"/>
            </w:pPr>
            <w:r w:rsidRPr="00FB4C7E">
              <w:t>Thir</w:t>
            </w:r>
            <w:r w:rsidR="00714325">
              <w:t>d Party Freight Charges Bill to</w:t>
            </w:r>
          </w:p>
        </w:tc>
        <w:tc>
          <w:tcPr>
            <w:tcW w:w="5845" w:type="dxa"/>
            <w:gridSpan w:val="8"/>
            <w:tcBorders>
              <w:bottom w:val="nil"/>
            </w:tcBorders>
            <w:vAlign w:val="center"/>
          </w:tcPr>
          <w:p w14:paraId="7F0E19CA" w14:textId="5072032F" w:rsidR="0036595F" w:rsidRPr="00FB4C7E" w:rsidRDefault="0036595F" w:rsidP="00E83A75">
            <w:pPr>
              <w:pStyle w:val="Bold"/>
            </w:pPr>
            <w:r w:rsidRPr="00925B67">
              <w:t>S</w:t>
            </w:r>
            <w:r w:rsidR="003F787D" w:rsidRPr="00925B67">
              <w:t>C</w:t>
            </w:r>
            <w:r w:rsidRPr="00925B67">
              <w:t>AC:</w:t>
            </w:r>
            <w:r w:rsidR="00904373">
              <w:t xml:space="preserve"> </w:t>
            </w:r>
            <w:r w:rsidR="00402B54">
              <w:t>{{SCAC}}</w:t>
            </w:r>
          </w:p>
        </w:tc>
      </w:tr>
      <w:tr w:rsidR="004D59AF" w:rsidRPr="00FB4C7E" w14:paraId="565F03DE" w14:textId="77777777" w:rsidTr="00181E61">
        <w:trPr>
          <w:trHeight w:val="946"/>
        </w:trPr>
        <w:tc>
          <w:tcPr>
            <w:tcW w:w="5490" w:type="dxa"/>
            <w:gridSpan w:val="9"/>
            <w:tcMar>
              <w:top w:w="43" w:type="dxa"/>
              <w:bottom w:w="43" w:type="dxa"/>
            </w:tcMar>
          </w:tcPr>
          <w:p w14:paraId="1D159B78" w14:textId="77777777" w:rsidR="00C01A68" w:rsidRPr="00C01A68" w:rsidRDefault="00C01A68" w:rsidP="00C01A68">
            <w:pPr>
              <w:rPr>
                <w:sz w:val="18"/>
              </w:rPr>
            </w:pPr>
            <w:bookmarkStart w:id="0" w:name="_Hlk98929352"/>
            <w:r w:rsidRPr="00C01A68">
              <w:rPr>
                <w:sz w:val="18"/>
              </w:rPr>
              <w:t xml:space="preserve">HomeDepot.com #8119 </w:t>
            </w:r>
          </w:p>
          <w:p w14:paraId="60F9FEAB" w14:textId="77777777" w:rsidR="00C01A68" w:rsidRPr="00C01A68" w:rsidRDefault="00C01A68" w:rsidP="00C01A68">
            <w:pPr>
              <w:rPr>
                <w:sz w:val="18"/>
              </w:rPr>
            </w:pPr>
            <w:r w:rsidRPr="00C01A68">
              <w:rPr>
                <w:sz w:val="18"/>
              </w:rPr>
              <w:t xml:space="preserve">Attn: Freight Payables </w:t>
            </w:r>
          </w:p>
          <w:p w14:paraId="368AE9C6" w14:textId="77777777" w:rsidR="00C01A68" w:rsidRDefault="00C01A68" w:rsidP="00C01A68">
            <w:pPr>
              <w:rPr>
                <w:sz w:val="18"/>
              </w:rPr>
            </w:pPr>
            <w:r w:rsidRPr="00C01A68">
              <w:rPr>
                <w:sz w:val="18"/>
              </w:rPr>
              <w:t xml:space="preserve">2455 Paces Ferry Rd NW </w:t>
            </w:r>
          </w:p>
          <w:p w14:paraId="3B1E1294" w14:textId="48B0827E" w:rsidR="0036595F" w:rsidRPr="00FB4C7E" w:rsidRDefault="00C01A68" w:rsidP="00C01A68">
            <w:r w:rsidRPr="00C01A68">
              <w:rPr>
                <w:sz w:val="18"/>
              </w:rPr>
              <w:t>Atlanta, GA 30339</w:t>
            </w:r>
            <w:bookmarkEnd w:id="0"/>
          </w:p>
        </w:tc>
        <w:tc>
          <w:tcPr>
            <w:tcW w:w="5845" w:type="dxa"/>
            <w:gridSpan w:val="8"/>
            <w:tcBorders>
              <w:top w:val="nil"/>
            </w:tcBorders>
            <w:tcMar>
              <w:top w:w="43" w:type="dxa"/>
              <w:bottom w:w="43" w:type="dxa"/>
            </w:tcMar>
          </w:tcPr>
          <w:p w14:paraId="0BBB7D01" w14:textId="77777777" w:rsidR="0036595F" w:rsidRPr="00FB4C7E" w:rsidRDefault="0036595F" w:rsidP="009C2E35">
            <w:r w:rsidRPr="00FB4C7E">
              <w:t>Pro Number:</w:t>
            </w:r>
          </w:p>
          <w:p w14:paraId="32B73C8C" w14:textId="2045FB0B" w:rsidR="009E71D3" w:rsidRDefault="0036595F" w:rsidP="009C2E35">
            <w:pPr>
              <w:pStyle w:val="BarCode"/>
            </w:pPr>
            <w:r w:rsidRPr="00FB4C7E">
              <w:t>Bar Code Sp</w:t>
            </w:r>
            <w:r w:rsidR="00B905A4">
              <w:t>ACE</w:t>
            </w:r>
          </w:p>
          <w:p w14:paraId="3A9A8EA4" w14:textId="77777777" w:rsidR="009E71D3" w:rsidRPr="00FB4C7E" w:rsidRDefault="009E71D3" w:rsidP="009C2E35"/>
        </w:tc>
      </w:tr>
      <w:tr w:rsidR="00CA2CD6" w:rsidRPr="00FB4C7E" w14:paraId="5CA787B8" w14:textId="77777777" w:rsidTr="00181E61">
        <w:trPr>
          <w:trHeight w:val="174"/>
        </w:trPr>
        <w:tc>
          <w:tcPr>
            <w:tcW w:w="5490" w:type="dxa"/>
            <w:gridSpan w:val="9"/>
            <w:vMerge w:val="restart"/>
            <w:tcMar>
              <w:top w:w="43" w:type="dxa"/>
              <w:bottom w:w="43" w:type="dxa"/>
            </w:tcMar>
          </w:tcPr>
          <w:p w14:paraId="162430C5" w14:textId="77777777" w:rsidR="00CA2CD6" w:rsidRDefault="00CA2CD6" w:rsidP="009C2E35">
            <w:pPr>
              <w:pStyle w:val="Bold"/>
            </w:pPr>
            <w:r w:rsidRPr="00FB4C7E">
              <w:t>Special Instructions:</w:t>
            </w:r>
          </w:p>
          <w:p w14:paraId="056FB63C" w14:textId="77777777" w:rsidR="00817393" w:rsidRDefault="00817393" w:rsidP="009C2E35">
            <w:pPr>
              <w:pStyle w:val="Bold"/>
            </w:pPr>
          </w:p>
          <w:p w14:paraId="29AEC5E9" w14:textId="33741293" w:rsidR="00A22415" w:rsidRDefault="00A22415" w:rsidP="009C2E35">
            <w:pPr>
              <w:pStyle w:val="Bold"/>
            </w:pPr>
            <w:r>
              <w:t>SHRINK WRAPPED INTACT</w:t>
            </w:r>
            <w:r w:rsidR="001368EA">
              <w:t>, NON-STACKABLE</w:t>
            </w:r>
          </w:p>
          <w:p w14:paraId="53EF5C89" w14:textId="3D2E115B" w:rsidR="00C01A68" w:rsidRPr="00C01A68" w:rsidRDefault="00C01A68" w:rsidP="00C01A68">
            <w:pPr>
              <w:pStyle w:val="Bold"/>
              <w:rPr>
                <w:color w:val="C00000"/>
              </w:rPr>
            </w:pPr>
            <w:r w:rsidRPr="00C01A68">
              <w:rPr>
                <w:color w:val="C00000"/>
              </w:rPr>
              <w:t>Residential and Liftgate charges pre-approved if required</w:t>
            </w:r>
            <w:r w:rsidR="0067298A">
              <w:rPr>
                <w:color w:val="C00000"/>
              </w:rPr>
              <w:t>.</w:t>
            </w:r>
          </w:p>
          <w:p w14:paraId="06F96F24" w14:textId="20BDE956" w:rsidR="00C01A68" w:rsidRPr="00C01A68" w:rsidRDefault="00C01A68" w:rsidP="00C01A68">
            <w:pPr>
              <w:pStyle w:val="Bold"/>
              <w:rPr>
                <w:color w:val="C00000"/>
              </w:rPr>
            </w:pPr>
            <w:r w:rsidRPr="00C01A68">
              <w:rPr>
                <w:color w:val="C00000"/>
              </w:rPr>
              <w:t>Address Corrections and/or Reconsignment must be approved by Home Depot.com</w:t>
            </w:r>
          </w:p>
          <w:p w14:paraId="30EB3245" w14:textId="77777777" w:rsidR="00E25B5F" w:rsidRPr="00FB4C7E" w:rsidRDefault="00E25B5F" w:rsidP="009C2E35">
            <w:pPr>
              <w:pStyle w:val="Bold"/>
            </w:pPr>
          </w:p>
        </w:tc>
        <w:tc>
          <w:tcPr>
            <w:tcW w:w="5845" w:type="dxa"/>
            <w:gridSpan w:val="8"/>
          </w:tcPr>
          <w:p w14:paraId="49F44480" w14:textId="77777777" w:rsidR="00CA2CD6" w:rsidRPr="00A06691" w:rsidRDefault="00A06691" w:rsidP="009C2E35">
            <w:pPr>
              <w:pStyle w:val="Bold"/>
              <w:rPr>
                <w:rStyle w:val="FinePrintChar"/>
              </w:rPr>
            </w:pPr>
            <w:r>
              <w:t xml:space="preserve">Freight Charge Terms </w:t>
            </w:r>
            <w:r w:rsidR="00CA2CD6" w:rsidRPr="00A06691">
              <w:rPr>
                <w:rStyle w:val="FinePrintChar"/>
              </w:rPr>
              <w:t>(Freight charges are prepaid unless marked otherwise)</w:t>
            </w:r>
            <w:r w:rsidR="00714325">
              <w:rPr>
                <w:rStyle w:val="FinePrintChar"/>
              </w:rPr>
              <w:t>:</w:t>
            </w:r>
          </w:p>
          <w:p w14:paraId="3AF4CE9F" w14:textId="3ACF2192" w:rsidR="00CA2CD6" w:rsidRPr="00FB4C7E" w:rsidRDefault="00CA2CD6" w:rsidP="0097475F">
            <w:pPr>
              <w:pStyle w:val="Terms"/>
            </w:pPr>
            <w:r w:rsidRPr="00FB4C7E">
              <w:t>Prepaid</w:t>
            </w:r>
            <w:r w:rsidR="00A06691">
              <w:t xml:space="preserve"> </w:t>
            </w:r>
            <w:r w:rsidR="00A06691" w:rsidRPr="00CA2CD6">
              <w:rPr>
                <w:rStyle w:val="CheckBoxChar"/>
              </w:rPr>
              <w:t></w:t>
            </w:r>
            <w:r w:rsidR="00A06691">
              <w:rPr>
                <w:rStyle w:val="CheckBoxChar"/>
              </w:rPr>
              <w:t></w:t>
            </w:r>
            <w:r w:rsidRPr="00FB4C7E">
              <w:t xml:space="preserve"> </w:t>
            </w:r>
            <w:r w:rsidR="000D3069" w:rsidRPr="00FB4C7E">
              <w:t>Collect</w:t>
            </w:r>
            <w:r w:rsidR="000D3069">
              <w:t xml:space="preserve"> </w:t>
            </w:r>
            <w:r w:rsidR="000D3069" w:rsidRPr="000D3069">
              <w:rPr>
                <w:b/>
                <w:bCs/>
              </w:rPr>
              <w:t>X</w:t>
            </w:r>
            <w:r w:rsidR="000D3069" w:rsidRPr="000D3069">
              <w:rPr>
                <w:rStyle w:val="CheckBoxChar"/>
                <w:rFonts w:ascii="Tahoma" w:hAnsi="Tahoma"/>
                <w:b/>
                <w:bCs/>
                <w:color w:val="auto"/>
              </w:rPr>
              <w:t xml:space="preserve"> </w:t>
            </w:r>
            <w:r w:rsidR="00E25B5F">
              <w:rPr>
                <w:rStyle w:val="CheckBoxChar"/>
              </w:rPr>
              <w:t></w:t>
            </w:r>
            <w:r w:rsidR="002C166C" w:rsidRPr="00FB4C7E">
              <w:t xml:space="preserve"> </w:t>
            </w:r>
            <w:r w:rsidRPr="00FB4C7E">
              <w:t>3rd Party</w:t>
            </w:r>
            <w:r w:rsidR="0097475F">
              <w:t xml:space="preserve"> </w:t>
            </w:r>
            <w:r w:rsidR="0097475F" w:rsidRPr="0097475F">
              <w:rPr>
                <w:b/>
              </w:rPr>
              <w:t>X</w:t>
            </w:r>
          </w:p>
        </w:tc>
      </w:tr>
      <w:tr w:rsidR="00CA2CD6" w:rsidRPr="00FB4C7E" w14:paraId="699658C2" w14:textId="77777777" w:rsidTr="00181E61">
        <w:trPr>
          <w:trHeight w:val="285"/>
        </w:trPr>
        <w:tc>
          <w:tcPr>
            <w:tcW w:w="5490" w:type="dxa"/>
            <w:gridSpan w:val="9"/>
            <w:vMerge/>
            <w:tcBorders>
              <w:bottom w:val="single" w:sz="4" w:space="0" w:color="808080"/>
            </w:tcBorders>
          </w:tcPr>
          <w:p w14:paraId="220E9582" w14:textId="77777777" w:rsidR="00CA2CD6" w:rsidRPr="00FB4C7E" w:rsidRDefault="00CA2CD6" w:rsidP="009C2E35"/>
        </w:tc>
        <w:tc>
          <w:tcPr>
            <w:tcW w:w="5845" w:type="dxa"/>
            <w:gridSpan w:val="8"/>
            <w:tcBorders>
              <w:bottom w:val="single" w:sz="4" w:space="0" w:color="808080"/>
            </w:tcBorders>
            <w:tcMar>
              <w:top w:w="58" w:type="dxa"/>
              <w:bottom w:w="43" w:type="dxa"/>
            </w:tcMar>
            <w:vAlign w:val="center"/>
          </w:tcPr>
          <w:p w14:paraId="248A52C7" w14:textId="77777777" w:rsidR="00CA2CD6" w:rsidRPr="00FB4C7E" w:rsidRDefault="00CA2CD6" w:rsidP="009C2E35">
            <w:r w:rsidRPr="00CA2CD6">
              <w:rPr>
                <w:rStyle w:val="CheckBoxChar"/>
              </w:rPr>
              <w:t></w:t>
            </w:r>
            <w:r>
              <w:t xml:space="preserve"> </w:t>
            </w:r>
            <w:r w:rsidRPr="00FB4C7E">
              <w:t>Master bill of lading with attached underlying bills of lading.</w:t>
            </w:r>
          </w:p>
        </w:tc>
      </w:tr>
      <w:tr w:rsidR="0036595F" w:rsidRPr="00FB4C7E" w14:paraId="43BA426E" w14:textId="77777777" w:rsidTr="00DC2B6E">
        <w:trPr>
          <w:trHeight w:val="285"/>
        </w:trPr>
        <w:tc>
          <w:tcPr>
            <w:tcW w:w="11335" w:type="dxa"/>
            <w:gridSpan w:val="17"/>
            <w:shd w:val="clear" w:color="auto" w:fill="E6E6E6"/>
            <w:vAlign w:val="center"/>
          </w:tcPr>
          <w:p w14:paraId="47D7FAB8" w14:textId="5BFEA9D1" w:rsidR="0036595F" w:rsidRPr="00FB4C7E" w:rsidRDefault="0036595F" w:rsidP="009C2E35">
            <w:pPr>
              <w:pStyle w:val="SectionTitle"/>
            </w:pPr>
            <w:r w:rsidRPr="00FB4C7E">
              <w:t>Customer Orde</w:t>
            </w:r>
            <w:r w:rsidR="00216584">
              <w:t xml:space="preserve">R </w:t>
            </w:r>
            <w:r w:rsidRPr="00FB4C7E">
              <w:t>Information</w:t>
            </w:r>
          </w:p>
        </w:tc>
      </w:tr>
      <w:tr w:rsidR="00A12C16" w:rsidRPr="00FB4C7E" w14:paraId="2AE9DF0F" w14:textId="77777777" w:rsidTr="00181E61">
        <w:trPr>
          <w:trHeight w:val="213"/>
        </w:trPr>
        <w:tc>
          <w:tcPr>
            <w:tcW w:w="4390" w:type="dxa"/>
            <w:gridSpan w:val="7"/>
            <w:tcMar>
              <w:bottom w:w="43" w:type="dxa"/>
            </w:tcMar>
            <w:vAlign w:val="center"/>
          </w:tcPr>
          <w:p w14:paraId="5B934AC7" w14:textId="77777777" w:rsidR="0036595F" w:rsidRPr="00FB4C7E" w:rsidRDefault="0036595F" w:rsidP="009C2E35">
            <w:pPr>
              <w:pStyle w:val="Bold"/>
            </w:pPr>
            <w:r w:rsidRPr="00FB4C7E">
              <w:t>Customer Order No.</w:t>
            </w:r>
          </w:p>
        </w:tc>
        <w:tc>
          <w:tcPr>
            <w:tcW w:w="1100" w:type="dxa"/>
            <w:gridSpan w:val="2"/>
            <w:tcMar>
              <w:bottom w:w="43" w:type="dxa"/>
            </w:tcMar>
            <w:vAlign w:val="center"/>
          </w:tcPr>
          <w:p w14:paraId="3CA8A5CF" w14:textId="77777777" w:rsidR="0036595F" w:rsidRPr="00925B67" w:rsidRDefault="00CA2CD6" w:rsidP="009C2E35">
            <w:pPr>
              <w:pStyle w:val="Centered"/>
            </w:pPr>
            <w:r w:rsidRPr="00925B67">
              <w:t xml:space="preserve"># of </w:t>
            </w:r>
            <w:r w:rsidR="0036595F" w:rsidRPr="00925B67">
              <w:t>Packages</w:t>
            </w:r>
          </w:p>
        </w:tc>
        <w:tc>
          <w:tcPr>
            <w:tcW w:w="982" w:type="dxa"/>
            <w:tcMar>
              <w:bottom w:w="43" w:type="dxa"/>
            </w:tcMar>
            <w:vAlign w:val="center"/>
          </w:tcPr>
          <w:p w14:paraId="2CEDD728" w14:textId="77777777" w:rsidR="0036595F" w:rsidRPr="00925B67" w:rsidRDefault="0036595F" w:rsidP="009C2E35">
            <w:pPr>
              <w:pStyle w:val="Centered"/>
            </w:pPr>
            <w:r w:rsidRPr="00925B67">
              <w:t>Weight</w:t>
            </w:r>
          </w:p>
        </w:tc>
        <w:tc>
          <w:tcPr>
            <w:tcW w:w="1148" w:type="dxa"/>
            <w:gridSpan w:val="2"/>
            <w:tcMar>
              <w:bottom w:w="43" w:type="dxa"/>
            </w:tcMar>
            <w:vAlign w:val="center"/>
          </w:tcPr>
          <w:p w14:paraId="3B63F505" w14:textId="77777777" w:rsidR="0036595F" w:rsidRPr="00FB4C7E" w:rsidRDefault="0036595F" w:rsidP="009C2E35">
            <w:pPr>
              <w:pStyle w:val="Centered"/>
            </w:pPr>
            <w:r w:rsidRPr="00FB4C7E">
              <w:t>Pallet/Slip</w:t>
            </w:r>
            <w:r w:rsidRPr="00FB4C7E">
              <w:br/>
              <w:t>(circle one)</w:t>
            </w:r>
          </w:p>
        </w:tc>
        <w:tc>
          <w:tcPr>
            <w:tcW w:w="3715" w:type="dxa"/>
            <w:gridSpan w:val="5"/>
            <w:tcMar>
              <w:bottom w:w="43" w:type="dxa"/>
            </w:tcMar>
            <w:vAlign w:val="center"/>
          </w:tcPr>
          <w:p w14:paraId="04BB9258" w14:textId="77777777" w:rsidR="0036595F" w:rsidRPr="00FB4C7E" w:rsidRDefault="0036595F" w:rsidP="009C2E35">
            <w:pPr>
              <w:pStyle w:val="Bold"/>
            </w:pPr>
            <w:r w:rsidRPr="00FB4C7E">
              <w:t>Additional Shipper Information</w:t>
            </w:r>
          </w:p>
        </w:tc>
      </w:tr>
      <w:tr w:rsidR="00A12C16" w:rsidRPr="00FB4C7E" w14:paraId="42179CD2" w14:textId="77777777" w:rsidTr="00181E61">
        <w:trPr>
          <w:trHeight w:val="507"/>
        </w:trPr>
        <w:tc>
          <w:tcPr>
            <w:tcW w:w="4390" w:type="dxa"/>
            <w:gridSpan w:val="7"/>
            <w:vAlign w:val="center"/>
          </w:tcPr>
          <w:p w14:paraId="691F18EA" w14:textId="2E7C8937" w:rsidR="00153820" w:rsidRPr="00925B67" w:rsidRDefault="00061AEF" w:rsidP="00153820">
            <w:pPr>
              <w:rPr>
                <w:rFonts w:ascii="Verdana" w:hAnsi="Verdana"/>
                <w:b/>
                <w:bCs/>
                <w:color w:val="003366"/>
              </w:rPr>
            </w:pPr>
            <w:r w:rsidRPr="00925B67">
              <w:t>P.O.#</w:t>
            </w:r>
            <w:r w:rsidR="00A00A9C" w:rsidRPr="00925B67">
              <w:t>:</w:t>
            </w:r>
            <w:r w:rsidR="009B027E" w:rsidRPr="00925B67">
              <w:t xml:space="preserve"> </w:t>
            </w:r>
            <w:r w:rsidR="00F91704" w:rsidRPr="00925B67">
              <w:rPr>
                <w:rFonts w:ascii="Verdana" w:hAnsi="Verdana"/>
                <w:b/>
                <w:bCs/>
                <w:color w:val="003366"/>
              </w:rPr>
              <w:t> </w:t>
            </w:r>
            <w:r w:rsidR="000B1B5E" w:rsidRPr="00925B67">
              <w:rPr>
                <w:rFonts w:ascii="Verdana" w:hAnsi="Verdana"/>
                <w:b/>
                <w:bCs/>
                <w:color w:val="003366"/>
              </w:rPr>
              <w:t xml:space="preserve"> </w:t>
            </w:r>
            <w:r w:rsidR="00402B54" w:rsidRPr="00925B67">
              <w:rPr>
                <w:rFonts w:ascii="Verdana" w:hAnsi="Verdana"/>
                <w:b/>
                <w:bCs/>
                <w:color w:val="003366"/>
              </w:rPr>
              <w:t>{{PO_NUMBER}}</w:t>
            </w:r>
          </w:p>
        </w:tc>
        <w:tc>
          <w:tcPr>
            <w:tcW w:w="1100" w:type="dxa"/>
            <w:gridSpan w:val="2"/>
            <w:vAlign w:val="center"/>
          </w:tcPr>
          <w:p w14:paraId="690BBA5F" w14:textId="6EB30F66" w:rsidR="00760D45" w:rsidRPr="00694964" w:rsidRDefault="00BB6F30" w:rsidP="00694964">
            <w:r>
              <w:t>{{NUM_PACKAGES}}</w:t>
            </w:r>
          </w:p>
        </w:tc>
        <w:tc>
          <w:tcPr>
            <w:tcW w:w="982" w:type="dxa"/>
            <w:vAlign w:val="center"/>
          </w:tcPr>
          <w:p w14:paraId="01F9C7E6" w14:textId="4709CB77" w:rsidR="007B5E57" w:rsidRPr="00FB4C7E" w:rsidRDefault="00BB6F30" w:rsidP="009C2E35">
            <w:r>
              <w:t>{{WEIGHT}}</w:t>
            </w:r>
          </w:p>
        </w:tc>
        <w:tc>
          <w:tcPr>
            <w:tcW w:w="494" w:type="dxa"/>
            <w:vAlign w:val="center"/>
          </w:tcPr>
          <w:p w14:paraId="66767FEB" w14:textId="7433D03B" w:rsidR="0036595F" w:rsidRPr="00FB4C7E" w:rsidRDefault="0036595F" w:rsidP="009C2E35">
            <w:pPr>
              <w:pStyle w:val="Centered"/>
            </w:pPr>
            <w:r w:rsidRPr="00FB4C7E">
              <w:t>Y</w:t>
            </w:r>
          </w:p>
        </w:tc>
        <w:tc>
          <w:tcPr>
            <w:tcW w:w="654" w:type="dxa"/>
            <w:vAlign w:val="center"/>
          </w:tcPr>
          <w:p w14:paraId="6B165182" w14:textId="77777777" w:rsidR="0036595F" w:rsidRPr="00FB4C7E" w:rsidRDefault="0036595F" w:rsidP="009C2E35">
            <w:pPr>
              <w:pStyle w:val="Centered"/>
            </w:pPr>
            <w:r w:rsidRPr="00FB4C7E">
              <w:t>N</w:t>
            </w:r>
          </w:p>
        </w:tc>
        <w:tc>
          <w:tcPr>
            <w:tcW w:w="3715" w:type="dxa"/>
            <w:gridSpan w:val="5"/>
            <w:vAlign w:val="center"/>
          </w:tcPr>
          <w:p w14:paraId="5241D1BA" w14:textId="77777777" w:rsidR="0036595F" w:rsidRPr="00FB4C7E" w:rsidRDefault="0036595F" w:rsidP="009C2E35"/>
        </w:tc>
      </w:tr>
      <w:tr w:rsidR="00A12C16" w:rsidRPr="00FB4C7E" w14:paraId="0FE4C4F1" w14:textId="77777777" w:rsidTr="00181E61">
        <w:trPr>
          <w:trHeight w:val="171"/>
        </w:trPr>
        <w:tc>
          <w:tcPr>
            <w:tcW w:w="4390" w:type="dxa"/>
            <w:gridSpan w:val="7"/>
            <w:vAlign w:val="center"/>
          </w:tcPr>
          <w:p w14:paraId="1EE7EC5F" w14:textId="556B47A4" w:rsidR="0036595F" w:rsidRPr="00925B67" w:rsidRDefault="00C01A68" w:rsidP="00F91704">
            <w:pPr>
              <w:rPr>
                <w:rFonts w:ascii="Verdana" w:hAnsi="Verdana"/>
                <w:color w:val="000000"/>
                <w:sz w:val="15"/>
                <w:szCs w:val="15"/>
                <w:shd w:val="clear" w:color="auto" w:fill="EBF1FA"/>
              </w:rPr>
            </w:pPr>
            <w:r w:rsidRPr="00925B67">
              <w:t>Customer Order</w:t>
            </w:r>
            <w:r w:rsidR="00A00A9C" w:rsidRPr="00925B67">
              <w:t>:</w:t>
            </w:r>
            <w:r w:rsidR="00836B04" w:rsidRPr="00925B67">
              <w:t xml:space="preserve"> </w:t>
            </w:r>
            <w:r w:rsidR="00BB6F30" w:rsidRPr="00925B67">
              <w:rPr>
                <w:rFonts w:ascii="Verdana" w:hAnsi="Verdana"/>
                <w:color w:val="000000"/>
                <w:sz w:val="15"/>
                <w:szCs w:val="15"/>
                <w:shd w:val="clear" w:color="auto" w:fill="EBF1FA"/>
              </w:rPr>
              <w:t>{{CUSTOMER ORDER}}</w:t>
            </w:r>
          </w:p>
        </w:tc>
        <w:tc>
          <w:tcPr>
            <w:tcW w:w="1100" w:type="dxa"/>
            <w:gridSpan w:val="2"/>
            <w:vAlign w:val="center"/>
          </w:tcPr>
          <w:p w14:paraId="4263C84F" w14:textId="77777777" w:rsidR="0036595F" w:rsidRPr="00FB4C7E" w:rsidRDefault="0036595F" w:rsidP="009C2E35"/>
        </w:tc>
        <w:tc>
          <w:tcPr>
            <w:tcW w:w="982" w:type="dxa"/>
            <w:vAlign w:val="center"/>
          </w:tcPr>
          <w:p w14:paraId="090869B3" w14:textId="77777777" w:rsidR="0036595F" w:rsidRPr="00FB4C7E" w:rsidRDefault="0036595F" w:rsidP="009C2E35"/>
        </w:tc>
        <w:tc>
          <w:tcPr>
            <w:tcW w:w="494" w:type="dxa"/>
            <w:vAlign w:val="center"/>
          </w:tcPr>
          <w:p w14:paraId="22CBBA31" w14:textId="77777777" w:rsidR="0036595F" w:rsidRPr="00FB4C7E" w:rsidRDefault="0036595F" w:rsidP="009C2E35">
            <w:pPr>
              <w:pStyle w:val="Centered"/>
            </w:pPr>
            <w:r w:rsidRPr="00FB4C7E">
              <w:t>Y</w:t>
            </w:r>
          </w:p>
        </w:tc>
        <w:tc>
          <w:tcPr>
            <w:tcW w:w="654" w:type="dxa"/>
            <w:vAlign w:val="center"/>
          </w:tcPr>
          <w:p w14:paraId="7CB2AC2F" w14:textId="77777777" w:rsidR="0036595F" w:rsidRPr="00FB4C7E" w:rsidRDefault="0036595F" w:rsidP="009C2E35">
            <w:pPr>
              <w:pStyle w:val="Centered"/>
            </w:pPr>
            <w:r w:rsidRPr="00FB4C7E">
              <w:t>N</w:t>
            </w:r>
          </w:p>
        </w:tc>
        <w:tc>
          <w:tcPr>
            <w:tcW w:w="3715" w:type="dxa"/>
            <w:gridSpan w:val="5"/>
            <w:vAlign w:val="center"/>
          </w:tcPr>
          <w:p w14:paraId="6D8484BA" w14:textId="77777777" w:rsidR="0036595F" w:rsidRPr="00FB4C7E" w:rsidRDefault="0036595F" w:rsidP="009C2E35"/>
        </w:tc>
      </w:tr>
      <w:tr w:rsidR="00A12C16" w:rsidRPr="00FB4C7E" w14:paraId="4B0787E6" w14:textId="77777777" w:rsidTr="00181E61">
        <w:trPr>
          <w:trHeight w:val="285"/>
        </w:trPr>
        <w:tc>
          <w:tcPr>
            <w:tcW w:w="4390" w:type="dxa"/>
            <w:gridSpan w:val="7"/>
            <w:vAlign w:val="center"/>
          </w:tcPr>
          <w:p w14:paraId="5663FE48" w14:textId="1069D502" w:rsidR="00F663B6" w:rsidRPr="00925B67" w:rsidRDefault="00247061" w:rsidP="005D4D43">
            <w:pPr>
              <w:rPr>
                <w:rFonts w:ascii="Arial" w:hAnsi="Arial" w:cs="Arial"/>
                <w:sz w:val="20"/>
                <w:szCs w:val="20"/>
              </w:rPr>
            </w:pPr>
            <w:r w:rsidRPr="00925B67">
              <w:t>DN#</w:t>
            </w:r>
            <w:r w:rsidR="00A00A9C" w:rsidRPr="00925B67">
              <w:t>:</w:t>
            </w:r>
            <w:r w:rsidR="0089076F" w:rsidRPr="00925B67">
              <w:t xml:space="preserve"> </w:t>
            </w:r>
            <w:r w:rsidR="00BB6F30" w:rsidRPr="00925B67">
              <w:rPr>
                <w:rFonts w:ascii="Arial" w:hAnsi="Arial" w:cs="Arial"/>
                <w:sz w:val="20"/>
                <w:szCs w:val="20"/>
              </w:rPr>
              <w:t>{{DELIVERY NUMBER}}</w:t>
            </w:r>
          </w:p>
        </w:tc>
        <w:tc>
          <w:tcPr>
            <w:tcW w:w="1100" w:type="dxa"/>
            <w:gridSpan w:val="2"/>
            <w:vAlign w:val="center"/>
          </w:tcPr>
          <w:p w14:paraId="551EFADA" w14:textId="77777777" w:rsidR="0036595F" w:rsidRPr="00FB4C7E" w:rsidRDefault="0036595F" w:rsidP="009C2E35"/>
        </w:tc>
        <w:tc>
          <w:tcPr>
            <w:tcW w:w="982" w:type="dxa"/>
            <w:vAlign w:val="center"/>
          </w:tcPr>
          <w:p w14:paraId="208A7036" w14:textId="77777777" w:rsidR="0036595F" w:rsidRPr="00FB4C7E" w:rsidRDefault="0036595F" w:rsidP="009C2E35"/>
        </w:tc>
        <w:tc>
          <w:tcPr>
            <w:tcW w:w="494" w:type="dxa"/>
            <w:vAlign w:val="center"/>
          </w:tcPr>
          <w:p w14:paraId="79FF9A7C" w14:textId="77777777" w:rsidR="0036595F" w:rsidRPr="00FB4C7E" w:rsidRDefault="0036595F" w:rsidP="009C2E35">
            <w:pPr>
              <w:pStyle w:val="Centered"/>
            </w:pPr>
            <w:r w:rsidRPr="00FB4C7E">
              <w:t>Y</w:t>
            </w:r>
          </w:p>
        </w:tc>
        <w:tc>
          <w:tcPr>
            <w:tcW w:w="654" w:type="dxa"/>
            <w:vAlign w:val="center"/>
          </w:tcPr>
          <w:p w14:paraId="5DD68334" w14:textId="77777777" w:rsidR="0036595F" w:rsidRPr="00FB4C7E" w:rsidRDefault="0036595F" w:rsidP="009C2E35">
            <w:pPr>
              <w:pStyle w:val="Centered"/>
            </w:pPr>
            <w:r w:rsidRPr="00FB4C7E">
              <w:t>N</w:t>
            </w:r>
          </w:p>
        </w:tc>
        <w:tc>
          <w:tcPr>
            <w:tcW w:w="3715" w:type="dxa"/>
            <w:gridSpan w:val="5"/>
            <w:vAlign w:val="center"/>
          </w:tcPr>
          <w:p w14:paraId="09743AFC" w14:textId="77777777" w:rsidR="0036595F" w:rsidRPr="00FB4C7E" w:rsidRDefault="0036595F" w:rsidP="009C2E35"/>
        </w:tc>
      </w:tr>
      <w:tr w:rsidR="00A12C16" w:rsidRPr="00FB4C7E" w14:paraId="22991FBF" w14:textId="77777777" w:rsidTr="00181E61">
        <w:trPr>
          <w:trHeight w:val="285"/>
        </w:trPr>
        <w:tc>
          <w:tcPr>
            <w:tcW w:w="4390" w:type="dxa"/>
            <w:gridSpan w:val="7"/>
            <w:tcBorders>
              <w:bottom w:val="single" w:sz="4" w:space="0" w:color="808080"/>
            </w:tcBorders>
            <w:vAlign w:val="center"/>
          </w:tcPr>
          <w:p w14:paraId="7AF55ECA" w14:textId="77777777" w:rsidR="003758D7" w:rsidRPr="00FB4C7E" w:rsidRDefault="003758D7" w:rsidP="009C2E35">
            <w:pPr>
              <w:pStyle w:val="Bold"/>
            </w:pPr>
            <w:r w:rsidRPr="00FB4C7E">
              <w:t>Grand Total</w:t>
            </w:r>
          </w:p>
        </w:tc>
        <w:tc>
          <w:tcPr>
            <w:tcW w:w="1100" w:type="dxa"/>
            <w:gridSpan w:val="2"/>
            <w:tcBorders>
              <w:bottom w:val="single" w:sz="4" w:space="0" w:color="808080"/>
            </w:tcBorders>
            <w:vAlign w:val="center"/>
          </w:tcPr>
          <w:p w14:paraId="32425C3A" w14:textId="77777777" w:rsidR="003758D7" w:rsidRPr="00FB4C7E" w:rsidRDefault="003758D7" w:rsidP="009C2E35"/>
        </w:tc>
        <w:tc>
          <w:tcPr>
            <w:tcW w:w="982" w:type="dxa"/>
            <w:tcBorders>
              <w:bottom w:val="single" w:sz="4" w:space="0" w:color="808080"/>
            </w:tcBorders>
            <w:vAlign w:val="center"/>
          </w:tcPr>
          <w:p w14:paraId="36D8E5D4" w14:textId="77777777" w:rsidR="003758D7" w:rsidRPr="00FB4C7E" w:rsidRDefault="003758D7" w:rsidP="009C2E35"/>
        </w:tc>
        <w:tc>
          <w:tcPr>
            <w:tcW w:w="4863" w:type="dxa"/>
            <w:gridSpan w:val="7"/>
            <w:tcBorders>
              <w:bottom w:val="single" w:sz="4" w:space="0" w:color="808080"/>
            </w:tcBorders>
            <w:shd w:val="clear" w:color="auto" w:fill="F3F3F3"/>
            <w:vAlign w:val="center"/>
          </w:tcPr>
          <w:p w14:paraId="39F5B7CE" w14:textId="77777777" w:rsidR="003758D7" w:rsidRPr="00FB4C7E" w:rsidRDefault="003758D7" w:rsidP="009C2E35"/>
        </w:tc>
      </w:tr>
      <w:tr w:rsidR="0036595F" w:rsidRPr="00FB4C7E" w14:paraId="752DD1C9" w14:textId="77777777" w:rsidTr="00DC2B6E">
        <w:trPr>
          <w:trHeight w:val="285"/>
        </w:trPr>
        <w:tc>
          <w:tcPr>
            <w:tcW w:w="11335" w:type="dxa"/>
            <w:gridSpan w:val="17"/>
            <w:shd w:val="clear" w:color="auto" w:fill="E6E6E6"/>
            <w:vAlign w:val="center"/>
          </w:tcPr>
          <w:p w14:paraId="6763A7EB" w14:textId="77777777" w:rsidR="0036595F" w:rsidRPr="00FB4C7E" w:rsidRDefault="0036595F" w:rsidP="009C2E35">
            <w:pPr>
              <w:pStyle w:val="SectionTitle"/>
            </w:pPr>
            <w:r w:rsidRPr="00FB4C7E">
              <w:t>Carrier Information</w:t>
            </w:r>
          </w:p>
        </w:tc>
      </w:tr>
      <w:tr w:rsidR="00A12C16" w:rsidRPr="00FB4C7E" w14:paraId="79892A58" w14:textId="77777777" w:rsidTr="00DC2B6E">
        <w:trPr>
          <w:trHeight w:val="285"/>
        </w:trPr>
        <w:tc>
          <w:tcPr>
            <w:tcW w:w="1328" w:type="dxa"/>
            <w:gridSpan w:val="2"/>
            <w:vAlign w:val="center"/>
          </w:tcPr>
          <w:p w14:paraId="79D6100A" w14:textId="77777777" w:rsidR="00CA2CD6" w:rsidRPr="00FB4C7E" w:rsidRDefault="00CA2CD6" w:rsidP="009C2E35">
            <w:pPr>
              <w:pStyle w:val="BoldCentered"/>
            </w:pPr>
            <w:r w:rsidRPr="00FB4C7E">
              <w:t>Handlin</w:t>
            </w:r>
            <w:r w:rsidR="004D59AF">
              <w:t xml:space="preserve">g </w:t>
            </w:r>
            <w:r w:rsidRPr="00FB4C7E">
              <w:t>Unit</w:t>
            </w:r>
          </w:p>
        </w:tc>
        <w:tc>
          <w:tcPr>
            <w:tcW w:w="1360" w:type="dxa"/>
            <w:gridSpan w:val="2"/>
            <w:vAlign w:val="center"/>
          </w:tcPr>
          <w:p w14:paraId="243251EF" w14:textId="77777777" w:rsidR="00CA2CD6" w:rsidRPr="00FB4C7E" w:rsidRDefault="00CA2CD6" w:rsidP="009C2E35">
            <w:pPr>
              <w:pStyle w:val="BoldCentered"/>
            </w:pPr>
            <w:r w:rsidRPr="00FB4C7E">
              <w:t>Package</w:t>
            </w:r>
          </w:p>
        </w:tc>
        <w:tc>
          <w:tcPr>
            <w:tcW w:w="6697" w:type="dxa"/>
            <w:gridSpan w:val="11"/>
            <w:vAlign w:val="center"/>
          </w:tcPr>
          <w:p w14:paraId="397E12DE" w14:textId="77777777" w:rsidR="00CA2CD6" w:rsidRPr="00FB4C7E" w:rsidRDefault="00CA2CD6" w:rsidP="009C2E35"/>
        </w:tc>
        <w:tc>
          <w:tcPr>
            <w:tcW w:w="1950" w:type="dxa"/>
            <w:gridSpan w:val="2"/>
            <w:vAlign w:val="center"/>
          </w:tcPr>
          <w:p w14:paraId="34A6AEB5" w14:textId="77777777" w:rsidR="00CA2CD6" w:rsidRPr="00FB4C7E" w:rsidRDefault="00CA2CD6" w:rsidP="009C2E35">
            <w:pPr>
              <w:pStyle w:val="BoldCentered"/>
            </w:pPr>
            <w:r w:rsidRPr="00FB4C7E">
              <w:t>LTL Only</w:t>
            </w:r>
          </w:p>
        </w:tc>
      </w:tr>
      <w:tr w:rsidR="00A12C16" w:rsidRPr="00FB4C7E" w14:paraId="6EF7C01C" w14:textId="77777777" w:rsidTr="009B7754">
        <w:trPr>
          <w:trHeight w:val="988"/>
        </w:trPr>
        <w:tc>
          <w:tcPr>
            <w:tcW w:w="506" w:type="dxa"/>
            <w:tcMar>
              <w:top w:w="43" w:type="dxa"/>
              <w:bottom w:w="43" w:type="dxa"/>
            </w:tcMar>
          </w:tcPr>
          <w:p w14:paraId="1E2A74F2" w14:textId="77777777" w:rsidR="0036595F" w:rsidRPr="00925B67" w:rsidRDefault="0036595F" w:rsidP="009C2E35">
            <w:pPr>
              <w:pStyle w:val="Centered"/>
            </w:pPr>
            <w:r w:rsidRPr="00925B67">
              <w:t>Qty</w:t>
            </w:r>
          </w:p>
        </w:tc>
        <w:tc>
          <w:tcPr>
            <w:tcW w:w="822" w:type="dxa"/>
            <w:tcMar>
              <w:top w:w="43" w:type="dxa"/>
              <w:bottom w:w="43" w:type="dxa"/>
            </w:tcMar>
          </w:tcPr>
          <w:p w14:paraId="5DD52EDF" w14:textId="77777777" w:rsidR="0036595F" w:rsidRPr="00925B67" w:rsidRDefault="0036595F" w:rsidP="009C2E35">
            <w:pPr>
              <w:pStyle w:val="Centered"/>
            </w:pPr>
            <w:r w:rsidRPr="00925B67">
              <w:t>Type</w:t>
            </w:r>
          </w:p>
        </w:tc>
        <w:tc>
          <w:tcPr>
            <w:tcW w:w="498" w:type="dxa"/>
            <w:tcMar>
              <w:top w:w="43" w:type="dxa"/>
              <w:bottom w:w="43" w:type="dxa"/>
            </w:tcMar>
          </w:tcPr>
          <w:p w14:paraId="5673FB60" w14:textId="77777777" w:rsidR="0036595F" w:rsidRPr="00925B67" w:rsidRDefault="0036595F" w:rsidP="009C2E35">
            <w:pPr>
              <w:pStyle w:val="Centered"/>
            </w:pPr>
            <w:r w:rsidRPr="00925B67">
              <w:t>Qty</w:t>
            </w:r>
          </w:p>
        </w:tc>
        <w:tc>
          <w:tcPr>
            <w:tcW w:w="862" w:type="dxa"/>
            <w:tcMar>
              <w:top w:w="43" w:type="dxa"/>
              <w:bottom w:w="43" w:type="dxa"/>
            </w:tcMar>
          </w:tcPr>
          <w:p w14:paraId="3A7F6DF6" w14:textId="55B38B01" w:rsidR="0036595F" w:rsidRPr="00925B67" w:rsidRDefault="0036595F" w:rsidP="009C2E35">
            <w:pPr>
              <w:pStyle w:val="Centered"/>
            </w:pPr>
            <w:r w:rsidRPr="00925B67">
              <w:t>Type</w:t>
            </w:r>
          </w:p>
        </w:tc>
        <w:tc>
          <w:tcPr>
            <w:tcW w:w="985" w:type="dxa"/>
            <w:tcMar>
              <w:top w:w="43" w:type="dxa"/>
              <w:bottom w:w="43" w:type="dxa"/>
            </w:tcMar>
          </w:tcPr>
          <w:p w14:paraId="45AA5946" w14:textId="64E8F094" w:rsidR="0036595F" w:rsidRPr="00925B67" w:rsidRDefault="0074709C" w:rsidP="0074709C">
            <w:pPr>
              <w:pStyle w:val="Centered"/>
              <w:jc w:val="left"/>
            </w:pPr>
            <w:r w:rsidRPr="00925B67">
              <w:t>WEIGHT</w:t>
            </w:r>
          </w:p>
        </w:tc>
        <w:tc>
          <w:tcPr>
            <w:tcW w:w="646" w:type="dxa"/>
            <w:tcMar>
              <w:top w:w="43" w:type="dxa"/>
              <w:bottom w:w="43" w:type="dxa"/>
            </w:tcMar>
          </w:tcPr>
          <w:p w14:paraId="332FA347" w14:textId="77777777" w:rsidR="0036595F" w:rsidRPr="00FB4C7E" w:rsidRDefault="0036595F" w:rsidP="009C2E35">
            <w:pPr>
              <w:pStyle w:val="Centered"/>
            </w:pPr>
            <w:r w:rsidRPr="00FB4C7E">
              <w:t>HM</w:t>
            </w:r>
            <w:r w:rsidR="00CA2CD6">
              <w:t xml:space="preserve"> </w:t>
            </w:r>
            <w:r w:rsidRPr="00FB4C7E">
              <w:t>(X)</w:t>
            </w:r>
          </w:p>
        </w:tc>
        <w:tc>
          <w:tcPr>
            <w:tcW w:w="5066" w:type="dxa"/>
            <w:gridSpan w:val="9"/>
            <w:tcMar>
              <w:top w:w="43" w:type="dxa"/>
              <w:bottom w:w="43" w:type="dxa"/>
            </w:tcMar>
          </w:tcPr>
          <w:p w14:paraId="4597B442" w14:textId="77777777" w:rsidR="009C4A98" w:rsidRDefault="0036595F" w:rsidP="009C2E35">
            <w:pPr>
              <w:pStyle w:val="Bold"/>
            </w:pPr>
            <w:r w:rsidRPr="00FB4C7E">
              <w:t>Commodity Description</w:t>
            </w:r>
            <w:r w:rsidR="009C4A98">
              <w:t xml:space="preserve"> </w:t>
            </w:r>
          </w:p>
          <w:p w14:paraId="67EB1D2B" w14:textId="77777777" w:rsidR="0036595F" w:rsidRPr="00FB4C7E" w:rsidRDefault="0036595F" w:rsidP="009C2E35">
            <w:pPr>
              <w:pStyle w:val="FinePrint"/>
            </w:pPr>
            <w:r w:rsidRPr="009C4A98">
              <w:t>Commodities requiring special or additional care or attention in handling or stowing must be so marked and packaged as to ensure safe transportation with ordinary care. See Section 2(e) of NMFC item 360</w:t>
            </w:r>
          </w:p>
        </w:tc>
        <w:tc>
          <w:tcPr>
            <w:tcW w:w="974" w:type="dxa"/>
            <w:tcMar>
              <w:top w:w="43" w:type="dxa"/>
              <w:bottom w:w="43" w:type="dxa"/>
            </w:tcMar>
          </w:tcPr>
          <w:p w14:paraId="41CAE89E" w14:textId="77777777" w:rsidR="0036595F" w:rsidRPr="00FB4C7E" w:rsidRDefault="0036595F" w:rsidP="009C2E35">
            <w:pPr>
              <w:pStyle w:val="Centered"/>
            </w:pPr>
            <w:r w:rsidRPr="00FB4C7E">
              <w:t>NMFC No.</w:t>
            </w:r>
          </w:p>
        </w:tc>
        <w:tc>
          <w:tcPr>
            <w:tcW w:w="976" w:type="dxa"/>
            <w:tcMar>
              <w:top w:w="43" w:type="dxa"/>
              <w:bottom w:w="43" w:type="dxa"/>
            </w:tcMar>
          </w:tcPr>
          <w:p w14:paraId="204AC1C1" w14:textId="77777777" w:rsidR="0036595F" w:rsidRPr="00FB4C7E" w:rsidRDefault="0036595F" w:rsidP="009C2E35">
            <w:pPr>
              <w:pStyle w:val="Centered"/>
            </w:pPr>
            <w:r w:rsidRPr="00FB4C7E">
              <w:t>Class</w:t>
            </w:r>
          </w:p>
        </w:tc>
      </w:tr>
      <w:tr w:rsidR="009B7754" w:rsidRPr="00FB4C7E" w14:paraId="3DB816BA" w14:textId="77777777" w:rsidTr="009B7754">
        <w:trPr>
          <w:trHeight w:val="285"/>
        </w:trPr>
        <w:tc>
          <w:tcPr>
            <w:tcW w:w="506" w:type="dxa"/>
            <w:vAlign w:val="center"/>
          </w:tcPr>
          <w:p w14:paraId="3191D873" w14:textId="7AF28EC1" w:rsidR="009B7754" w:rsidRPr="00FB4C7E" w:rsidRDefault="002C130D" w:rsidP="009B7754">
            <w:pPr>
              <w:pStyle w:val="Centered"/>
              <w:jc w:val="left"/>
            </w:pPr>
            <w:r>
              <w:t>{{QTY_1}}</w:t>
            </w:r>
          </w:p>
        </w:tc>
        <w:tc>
          <w:tcPr>
            <w:tcW w:w="822" w:type="dxa"/>
            <w:vAlign w:val="center"/>
          </w:tcPr>
          <w:p w14:paraId="43298B5E" w14:textId="77777777" w:rsidR="009B7754" w:rsidRPr="00FB4C7E" w:rsidRDefault="009B7754" w:rsidP="009B7754">
            <w:pPr>
              <w:pStyle w:val="Centered"/>
            </w:pPr>
            <w:r>
              <w:t xml:space="preserve">PLT </w:t>
            </w:r>
          </w:p>
        </w:tc>
        <w:tc>
          <w:tcPr>
            <w:tcW w:w="498" w:type="dxa"/>
            <w:vAlign w:val="center"/>
          </w:tcPr>
          <w:p w14:paraId="2BD47BF4" w14:textId="2AD2CEBF" w:rsidR="009B7754" w:rsidRPr="00FB4C7E" w:rsidRDefault="002C130D" w:rsidP="009B7754">
            <w:pPr>
              <w:pStyle w:val="Centered"/>
              <w:jc w:val="left"/>
            </w:pPr>
            <w:r>
              <w:t>{{QTY_PACK}}</w:t>
            </w:r>
          </w:p>
        </w:tc>
        <w:tc>
          <w:tcPr>
            <w:tcW w:w="862" w:type="dxa"/>
            <w:vAlign w:val="center"/>
          </w:tcPr>
          <w:p w14:paraId="11A3FB36" w14:textId="77777777" w:rsidR="009B7754" w:rsidRPr="00FB4C7E" w:rsidRDefault="009B7754" w:rsidP="009B7754">
            <w:pPr>
              <w:pStyle w:val="Centered"/>
              <w:jc w:val="left"/>
            </w:pPr>
            <w:r>
              <w:t>CRTNS</w:t>
            </w:r>
          </w:p>
        </w:tc>
        <w:tc>
          <w:tcPr>
            <w:tcW w:w="985" w:type="dxa"/>
            <w:vAlign w:val="center"/>
          </w:tcPr>
          <w:p w14:paraId="5AE9099A" w14:textId="0830FB6C" w:rsidR="009B7754" w:rsidRPr="00FB4C7E" w:rsidRDefault="002C130D" w:rsidP="009B7754">
            <w:r>
              <w:t>{{</w:t>
            </w:r>
            <w:r w:rsidR="006A3F9B">
              <w:t>WEIGHT}}</w:t>
            </w:r>
          </w:p>
        </w:tc>
        <w:tc>
          <w:tcPr>
            <w:tcW w:w="646" w:type="dxa"/>
            <w:vAlign w:val="center"/>
          </w:tcPr>
          <w:p w14:paraId="3922419F" w14:textId="77777777" w:rsidR="009B7754" w:rsidRPr="00FB4C7E" w:rsidRDefault="009B7754" w:rsidP="009B7754">
            <w:pPr>
              <w:pStyle w:val="Centered"/>
            </w:pPr>
          </w:p>
        </w:tc>
        <w:tc>
          <w:tcPr>
            <w:tcW w:w="5066" w:type="dxa"/>
            <w:gridSpan w:val="9"/>
            <w:vAlign w:val="center"/>
          </w:tcPr>
          <w:p w14:paraId="723C4115" w14:textId="77777777" w:rsidR="009B7754" w:rsidRPr="00FB4C7E" w:rsidRDefault="009B7754" w:rsidP="009B7754">
            <w:r>
              <w:t>PORCELAIN TILES</w:t>
            </w:r>
          </w:p>
        </w:tc>
        <w:tc>
          <w:tcPr>
            <w:tcW w:w="974" w:type="dxa"/>
            <w:vAlign w:val="center"/>
          </w:tcPr>
          <w:p w14:paraId="0C99B80C" w14:textId="77777777" w:rsidR="009B7754" w:rsidRPr="00FB4C7E" w:rsidRDefault="009B7754" w:rsidP="009B7754">
            <w:pPr>
              <w:pStyle w:val="Centered"/>
            </w:pPr>
          </w:p>
        </w:tc>
        <w:tc>
          <w:tcPr>
            <w:tcW w:w="976" w:type="dxa"/>
            <w:vAlign w:val="center"/>
          </w:tcPr>
          <w:p w14:paraId="003649C1" w14:textId="3CDF215D" w:rsidR="009B7754" w:rsidRPr="00FB4C7E" w:rsidRDefault="009B7754" w:rsidP="009B7754">
            <w:pPr>
              <w:pStyle w:val="Centered"/>
            </w:pPr>
          </w:p>
        </w:tc>
      </w:tr>
      <w:tr w:rsidR="009B7754" w:rsidRPr="00FB4C7E" w14:paraId="4633FE0E" w14:textId="77777777" w:rsidTr="00DC2B6E">
        <w:trPr>
          <w:trHeight w:val="174"/>
        </w:trPr>
        <w:tc>
          <w:tcPr>
            <w:tcW w:w="6472" w:type="dxa"/>
            <w:gridSpan w:val="10"/>
            <w:tcBorders>
              <w:left w:val="nil"/>
              <w:right w:val="nil"/>
            </w:tcBorders>
            <w:tcMar>
              <w:top w:w="72" w:type="dxa"/>
              <w:bottom w:w="72" w:type="dxa"/>
            </w:tcMar>
          </w:tcPr>
          <w:p w14:paraId="5A4CBE74" w14:textId="77777777" w:rsidR="009B7754" w:rsidRDefault="009B7754" w:rsidP="009B7754">
            <w:pPr>
              <w:pStyle w:val="FinePrint"/>
            </w:pPr>
          </w:p>
          <w:p w14:paraId="4D334B0C" w14:textId="77777777" w:rsidR="009B7754" w:rsidRDefault="009B7754" w:rsidP="009B7754">
            <w:pPr>
              <w:pStyle w:val="FinePrint"/>
              <w:rPr>
                <w:noProof/>
              </w:rPr>
            </w:pPr>
          </w:p>
          <w:p w14:paraId="43D2DC35" w14:textId="77777777" w:rsidR="009B7754" w:rsidRPr="00FB4C7E" w:rsidRDefault="009B7754" w:rsidP="009B7754">
            <w:pPr>
              <w:pStyle w:val="FinePrint"/>
            </w:pPr>
            <w:r>
              <w:t>\</w:t>
            </w:r>
            <w:r w:rsidRPr="00FB4C7E">
              <w:t>Where the rate is dependent on value, shippers are required to state specifically in writing the agreed or declared value of the property as follows: “The agreed or declared value of the property is specifically stated by the shipper to be not exceeding</w:t>
            </w:r>
            <w:r w:rsidRPr="009C4A98">
              <w:rPr>
                <w:rStyle w:val="LightGreylinesCharChar"/>
              </w:rPr>
              <w:t xml:space="preserve"> ___________</w:t>
            </w:r>
            <w:r>
              <w:rPr>
                <w:rStyle w:val="LightGreylinesCharChar"/>
              </w:rPr>
              <w:t>__</w:t>
            </w:r>
            <w:r w:rsidRPr="009C4A98">
              <w:rPr>
                <w:rStyle w:val="LightGreylinesCharChar"/>
              </w:rPr>
              <w:t>__</w:t>
            </w:r>
            <w:r w:rsidRPr="00FB4C7E">
              <w:t xml:space="preserve"> per </w:t>
            </w:r>
            <w:r>
              <w:rPr>
                <w:rStyle w:val="LightGreylinesCharChar"/>
              </w:rPr>
              <w:t>_</w:t>
            </w:r>
            <w:r w:rsidRPr="009C4A98">
              <w:rPr>
                <w:rStyle w:val="LightGreylinesCharChar"/>
              </w:rPr>
              <w:t>______________</w:t>
            </w:r>
            <w:r w:rsidRPr="00FB4C7E">
              <w:t>.</w:t>
            </w:r>
          </w:p>
        </w:tc>
        <w:tc>
          <w:tcPr>
            <w:tcW w:w="4863" w:type="dxa"/>
            <w:gridSpan w:val="7"/>
            <w:tcBorders>
              <w:left w:val="nil"/>
              <w:right w:val="nil"/>
            </w:tcBorders>
            <w:tcMar>
              <w:top w:w="72" w:type="dxa"/>
              <w:bottom w:w="72" w:type="dxa"/>
            </w:tcMar>
            <w:vAlign w:val="center"/>
          </w:tcPr>
          <w:p w14:paraId="0B56B6B9" w14:textId="77777777" w:rsidR="009B7754" w:rsidRDefault="009B7754" w:rsidP="009B7754">
            <w:pPr>
              <w:pStyle w:val="Bold"/>
              <w:tabs>
                <w:tab w:val="right" w:leader="underscore" w:pos="4882"/>
              </w:tabs>
            </w:pPr>
          </w:p>
          <w:p w14:paraId="18AC860A" w14:textId="77777777" w:rsidR="009B7754" w:rsidRPr="00FB4C7E" w:rsidRDefault="009B7754" w:rsidP="009B7754">
            <w:pPr>
              <w:pStyle w:val="Bold"/>
              <w:tabs>
                <w:tab w:val="right" w:leader="underscore" w:pos="4882"/>
              </w:tabs>
            </w:pPr>
            <w:r w:rsidRPr="00FB4C7E">
              <w:t>COD Amount: $</w:t>
            </w:r>
            <w:r>
              <w:t xml:space="preserve"> </w:t>
            </w:r>
            <w:r>
              <w:rPr>
                <w:rStyle w:val="LightGreylinesCharChar"/>
              </w:rPr>
              <w:tab/>
            </w:r>
          </w:p>
          <w:p w14:paraId="2D9EF544" w14:textId="77777777" w:rsidR="009B7754" w:rsidRPr="00FB4C7E" w:rsidRDefault="009B7754" w:rsidP="009B7754">
            <w:pPr>
              <w:pStyle w:val="Terms"/>
            </w:pPr>
            <w:r>
              <w:t>F</w:t>
            </w:r>
            <w:r w:rsidRPr="00FB4C7E">
              <w:t>ee terms: Collect</w:t>
            </w:r>
            <w:r>
              <w:t xml:space="preserve"> </w:t>
            </w:r>
            <w:r w:rsidRPr="00CA2CD6">
              <w:rPr>
                <w:rStyle w:val="CheckBoxChar"/>
              </w:rPr>
              <w:t></w:t>
            </w:r>
            <w:r w:rsidRPr="00FB4C7E">
              <w:t xml:space="preserve"> </w:t>
            </w:r>
            <w:r>
              <w:t xml:space="preserve">    </w:t>
            </w:r>
            <w:r w:rsidRPr="00FB4C7E">
              <w:t>Prepaid</w:t>
            </w:r>
            <w:r>
              <w:t xml:space="preserve"> </w:t>
            </w:r>
            <w:r w:rsidRPr="00CA2CD6">
              <w:rPr>
                <w:rStyle w:val="CheckBoxChar"/>
              </w:rPr>
              <w:t></w:t>
            </w:r>
            <w:r w:rsidRPr="00FB4C7E">
              <w:t xml:space="preserve"> </w:t>
            </w:r>
            <w:r>
              <w:t xml:space="preserve">    </w:t>
            </w:r>
            <w:r w:rsidRPr="00FB4C7E">
              <w:t>Customer check acceptable</w:t>
            </w:r>
            <w:r>
              <w:t xml:space="preserve"> </w:t>
            </w:r>
            <w:r w:rsidRPr="00CA2CD6">
              <w:rPr>
                <w:rStyle w:val="CheckBoxChar"/>
              </w:rPr>
              <w:t></w:t>
            </w:r>
          </w:p>
        </w:tc>
      </w:tr>
      <w:tr w:rsidR="009B7754" w:rsidRPr="00FB4C7E" w14:paraId="2B69C7B1" w14:textId="77777777" w:rsidTr="00DC2B6E">
        <w:trPr>
          <w:trHeight w:val="213"/>
        </w:trPr>
        <w:tc>
          <w:tcPr>
            <w:tcW w:w="11335" w:type="dxa"/>
            <w:gridSpan w:val="17"/>
            <w:tcMar>
              <w:top w:w="43" w:type="dxa"/>
              <w:bottom w:w="43" w:type="dxa"/>
            </w:tcMar>
            <w:vAlign w:val="center"/>
          </w:tcPr>
          <w:p w14:paraId="53A63C72" w14:textId="77777777" w:rsidR="009B7754" w:rsidRPr="00FB4C7E" w:rsidRDefault="009B7754" w:rsidP="009B7754">
            <w:pPr>
              <w:pStyle w:val="BoldCentered"/>
            </w:pPr>
            <w:r w:rsidRPr="00FB4C7E">
              <w:t>Note</w:t>
            </w:r>
            <w:r>
              <w:t xml:space="preserve">: </w:t>
            </w:r>
            <w:r w:rsidRPr="00FB4C7E">
              <w:t>Liability limitation for loss or damage in this shipment may be applicable. See 49 USC § 14706(c)(1)(A) and (B).</w:t>
            </w:r>
          </w:p>
        </w:tc>
      </w:tr>
      <w:tr w:rsidR="009B7754" w:rsidRPr="00FB4C7E" w14:paraId="08E8FD2C" w14:textId="77777777" w:rsidTr="00DC2B6E">
        <w:trPr>
          <w:trHeight w:val="713"/>
        </w:trPr>
        <w:tc>
          <w:tcPr>
            <w:tcW w:w="4994" w:type="dxa"/>
            <w:gridSpan w:val="8"/>
            <w:tcMar>
              <w:top w:w="43" w:type="dxa"/>
              <w:bottom w:w="43" w:type="dxa"/>
            </w:tcMar>
            <w:vAlign w:val="center"/>
          </w:tcPr>
          <w:p w14:paraId="141EA8D2" w14:textId="77777777" w:rsidR="009B7754" w:rsidRPr="00FB4C7E" w:rsidRDefault="009B7754" w:rsidP="009B7754">
            <w:pPr>
              <w:pStyle w:val="FinePrint"/>
            </w:pPr>
            <w:r w:rsidRPr="00FB4C7E">
              <w:t>Received, subject to individually determined rates or contracts that have been agreed upon in writing between the carrier and shipper, if applicable, otherwise to the rates, classifications</w:t>
            </w:r>
            <w:r>
              <w:t>,</w:t>
            </w:r>
            <w:r w:rsidRPr="00FB4C7E">
              <w:t xml:space="preserve"> and rules that have been established by the carrier and are available to the shipper, on request, and to all applicable state and federal regulations.</w:t>
            </w:r>
          </w:p>
        </w:tc>
        <w:tc>
          <w:tcPr>
            <w:tcW w:w="6341" w:type="dxa"/>
            <w:gridSpan w:val="9"/>
            <w:tcMar>
              <w:top w:w="43" w:type="dxa"/>
              <w:bottom w:w="43" w:type="dxa"/>
            </w:tcMar>
            <w:vAlign w:val="center"/>
          </w:tcPr>
          <w:p w14:paraId="773F39C2" w14:textId="77777777" w:rsidR="009B7754" w:rsidRDefault="009B7754" w:rsidP="009B7754">
            <w:r w:rsidRPr="00FB4C7E">
              <w:t xml:space="preserve">The carrier shall not make delivery of this shipment without payment of </w:t>
            </w:r>
            <w:r>
              <w:t xml:space="preserve">charges </w:t>
            </w:r>
            <w:r w:rsidRPr="00FB4C7E">
              <w:t xml:space="preserve">and all other lawful </w:t>
            </w:r>
            <w:r>
              <w:t>fees</w:t>
            </w:r>
            <w:r w:rsidRPr="00FB4C7E">
              <w:t>.</w:t>
            </w:r>
          </w:p>
          <w:p w14:paraId="4F97AD87" w14:textId="77777777" w:rsidR="009B7754" w:rsidRPr="00FB4C7E" w:rsidRDefault="009B7754" w:rsidP="009B7754">
            <w:pPr>
              <w:pStyle w:val="ShipperSignature"/>
              <w:tabs>
                <w:tab w:val="right" w:leader="underscore" w:pos="5962"/>
              </w:tabs>
            </w:pPr>
            <w:r w:rsidRPr="00A06691">
              <w:t>Shipper Signature</w:t>
            </w:r>
            <w:r>
              <w:t xml:space="preserve"> </w:t>
            </w:r>
            <w:r>
              <w:tab/>
            </w:r>
          </w:p>
        </w:tc>
      </w:tr>
      <w:tr w:rsidR="009B7754" w:rsidRPr="00FB4C7E" w14:paraId="4EB136F4" w14:textId="77777777" w:rsidTr="00DC2B6E">
        <w:trPr>
          <w:trHeight w:val="1060"/>
        </w:trPr>
        <w:tc>
          <w:tcPr>
            <w:tcW w:w="3673" w:type="dxa"/>
            <w:gridSpan w:val="5"/>
            <w:tcMar>
              <w:top w:w="43" w:type="dxa"/>
              <w:bottom w:w="43" w:type="dxa"/>
            </w:tcMar>
          </w:tcPr>
          <w:p w14:paraId="6D452E63" w14:textId="77777777" w:rsidR="009B7754" w:rsidRDefault="009B7754" w:rsidP="009B7754">
            <w:pPr>
              <w:pStyle w:val="Signatureheading"/>
            </w:pPr>
            <w:r w:rsidRPr="00FB4C7E">
              <w:t>Shipper Signature/Date</w:t>
            </w:r>
          </w:p>
          <w:p w14:paraId="12118F04" w14:textId="77777777" w:rsidR="009B7754" w:rsidRPr="00FB4C7E" w:rsidRDefault="009B7754" w:rsidP="009B7754">
            <w:pPr>
              <w:pStyle w:val="Bold"/>
              <w:tabs>
                <w:tab w:val="right" w:leader="underscore" w:pos="3240"/>
              </w:tabs>
            </w:pPr>
            <w:r>
              <w:rPr>
                <w:rStyle w:val="LightGreylinesCharChar"/>
              </w:rPr>
              <w:tab/>
            </w:r>
          </w:p>
          <w:p w14:paraId="46A85A74" w14:textId="77777777" w:rsidR="009B7754" w:rsidRPr="00FB4C7E" w:rsidRDefault="009B7754" w:rsidP="009B7754">
            <w:pPr>
              <w:pStyle w:val="FinePrint"/>
            </w:pPr>
            <w:r w:rsidRPr="00FB4C7E">
              <w:t>This is to certify that the above-named materials are properly classified, packaged, marked</w:t>
            </w:r>
            <w:r>
              <w:t>,</w:t>
            </w:r>
            <w:r w:rsidRPr="00FB4C7E">
              <w:t xml:space="preserve"> and labeled, and are in proper condition for transportation according to the applicable regulations of the DOT.</w:t>
            </w:r>
          </w:p>
        </w:tc>
        <w:tc>
          <w:tcPr>
            <w:tcW w:w="1321" w:type="dxa"/>
            <w:gridSpan w:val="3"/>
            <w:tcMar>
              <w:top w:w="43" w:type="dxa"/>
              <w:bottom w:w="43" w:type="dxa"/>
            </w:tcMar>
          </w:tcPr>
          <w:p w14:paraId="43A2F15A" w14:textId="77777777" w:rsidR="009B7754" w:rsidRPr="00FB4C7E" w:rsidRDefault="009B7754" w:rsidP="009B7754">
            <w:pPr>
              <w:pStyle w:val="Bold"/>
            </w:pPr>
            <w:r w:rsidRPr="00FB4C7E">
              <w:t>Trailer Loaded:</w:t>
            </w:r>
          </w:p>
          <w:p w14:paraId="5D11E209" w14:textId="77777777" w:rsidR="009B7754" w:rsidRPr="00FB4C7E" w:rsidRDefault="009B7754" w:rsidP="009B7754">
            <w:r w:rsidRPr="00CA2CD6">
              <w:rPr>
                <w:rStyle w:val="CheckBoxChar"/>
              </w:rPr>
              <w:t></w:t>
            </w:r>
            <w:r w:rsidRPr="00FB4C7E">
              <w:t xml:space="preserve"> By shipper</w:t>
            </w:r>
          </w:p>
          <w:p w14:paraId="12195308" w14:textId="77777777" w:rsidR="009B7754" w:rsidRPr="00FB4C7E" w:rsidRDefault="009B7754" w:rsidP="009B7754">
            <w:r w:rsidRPr="00CA2CD6">
              <w:rPr>
                <w:rStyle w:val="CheckBoxChar"/>
              </w:rPr>
              <w:t></w:t>
            </w:r>
            <w:r w:rsidRPr="00FB4C7E">
              <w:t xml:space="preserve"> By driver</w:t>
            </w:r>
          </w:p>
        </w:tc>
        <w:tc>
          <w:tcPr>
            <w:tcW w:w="2830" w:type="dxa"/>
            <w:gridSpan w:val="5"/>
            <w:tcMar>
              <w:top w:w="43" w:type="dxa"/>
              <w:bottom w:w="43" w:type="dxa"/>
            </w:tcMar>
          </w:tcPr>
          <w:p w14:paraId="709312A0" w14:textId="77777777" w:rsidR="009B7754" w:rsidRPr="00FB4C7E" w:rsidRDefault="009B7754" w:rsidP="009B7754">
            <w:pPr>
              <w:pStyle w:val="Bold"/>
            </w:pPr>
            <w:r w:rsidRPr="00FB4C7E">
              <w:t>Freight Counted:</w:t>
            </w:r>
          </w:p>
          <w:p w14:paraId="553E7138" w14:textId="77777777" w:rsidR="009B7754" w:rsidRPr="00FB4C7E" w:rsidRDefault="009B7754" w:rsidP="009B7754">
            <w:r w:rsidRPr="00CA2CD6">
              <w:rPr>
                <w:rStyle w:val="CheckBoxChar"/>
              </w:rPr>
              <w:t></w:t>
            </w:r>
            <w:r w:rsidRPr="00FB4C7E">
              <w:t xml:space="preserve"> By shipper</w:t>
            </w:r>
          </w:p>
          <w:p w14:paraId="578A5D2A" w14:textId="77777777" w:rsidR="009B7754" w:rsidRPr="00FB4C7E" w:rsidRDefault="009B7754" w:rsidP="009B7754">
            <w:r w:rsidRPr="00CA2CD6">
              <w:rPr>
                <w:rStyle w:val="CheckBoxChar"/>
              </w:rPr>
              <w:t></w:t>
            </w:r>
            <w:r w:rsidRPr="00FB4C7E">
              <w:t xml:space="preserve"> By driver/pallets said to contain</w:t>
            </w:r>
          </w:p>
          <w:p w14:paraId="7224FCB5" w14:textId="77777777" w:rsidR="009B7754" w:rsidRPr="00FB4C7E" w:rsidRDefault="009B7754" w:rsidP="009B7754">
            <w:r w:rsidRPr="00CA2CD6">
              <w:rPr>
                <w:rStyle w:val="CheckBoxChar"/>
              </w:rPr>
              <w:t></w:t>
            </w:r>
            <w:r w:rsidRPr="00FB4C7E">
              <w:t xml:space="preserve"> By driver/pieces</w:t>
            </w:r>
          </w:p>
        </w:tc>
        <w:tc>
          <w:tcPr>
            <w:tcW w:w="3511" w:type="dxa"/>
            <w:gridSpan w:val="4"/>
            <w:tcMar>
              <w:top w:w="43" w:type="dxa"/>
              <w:bottom w:w="43" w:type="dxa"/>
            </w:tcMar>
          </w:tcPr>
          <w:p w14:paraId="0FFF8D8A" w14:textId="77777777" w:rsidR="009B7754" w:rsidRDefault="009B7754" w:rsidP="009B7754">
            <w:pPr>
              <w:pStyle w:val="Signatureheading"/>
            </w:pPr>
            <w:r w:rsidRPr="00FB4C7E">
              <w:t>Carrier Signature/Pickup Date</w:t>
            </w:r>
          </w:p>
          <w:p w14:paraId="59E59C41" w14:textId="77777777" w:rsidR="009B7754" w:rsidRPr="00FB4C7E" w:rsidRDefault="009B7754" w:rsidP="009B7754">
            <w:pPr>
              <w:pStyle w:val="Bold"/>
              <w:tabs>
                <w:tab w:val="right" w:leader="underscore" w:pos="3206"/>
              </w:tabs>
            </w:pPr>
            <w:r>
              <w:rPr>
                <w:rStyle w:val="LightGreylinesCharChar"/>
              </w:rPr>
              <w:tab/>
            </w:r>
          </w:p>
          <w:p w14:paraId="58A8617F" w14:textId="77777777" w:rsidR="009B7754" w:rsidRPr="00FB4C7E" w:rsidRDefault="009B7754" w:rsidP="009B7754">
            <w:pPr>
              <w:pStyle w:val="FinePrint"/>
            </w:pPr>
            <w:r w:rsidRPr="00FB4C7E">
              <w:t>Carrier acknowledges receipt of packages and required placards. Carrier certifies emergency response information was made available and/or carrier has the DOT emergency response guidebook or equivalent documentation in the vehicle. Property described above is received in good order, except as noted.</w:t>
            </w:r>
          </w:p>
        </w:tc>
      </w:tr>
    </w:tbl>
    <w:p w14:paraId="5EB125B1" w14:textId="77777777" w:rsidR="00E445D1" w:rsidRPr="00FB4C7E" w:rsidRDefault="00E445D1" w:rsidP="009C2E35"/>
    <w:sectPr w:rsidR="00E445D1" w:rsidRPr="00FB4C7E" w:rsidSect="003427A6">
      <w:pgSz w:w="12240" w:h="15840"/>
      <w:pgMar w:top="547" w:right="547" w:bottom="73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E0EB3" w14:textId="77777777" w:rsidR="00A90F00" w:rsidRDefault="00A90F00" w:rsidP="00C907DD">
      <w:r>
        <w:separator/>
      </w:r>
    </w:p>
  </w:endnote>
  <w:endnote w:type="continuationSeparator" w:id="0">
    <w:p w14:paraId="2370D8DC" w14:textId="77777777" w:rsidR="00A90F00" w:rsidRDefault="00A90F00" w:rsidP="00C9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ZWAdobeF">
    <w:altName w:val="Calibri"/>
    <w:panose1 w:val="020B0604020202020204"/>
    <w:charset w:val="00"/>
    <w:family w:val="auto"/>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A055F" w14:textId="77777777" w:rsidR="00A90F00" w:rsidRDefault="00A90F00" w:rsidP="00C907DD">
      <w:r>
        <w:separator/>
      </w:r>
    </w:p>
  </w:footnote>
  <w:footnote w:type="continuationSeparator" w:id="0">
    <w:p w14:paraId="43970ED6" w14:textId="77777777" w:rsidR="00A90F00" w:rsidRDefault="00A90F00" w:rsidP="00C90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9DC498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72F69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F20B7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A67C7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6A08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B4691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2D83B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B0E3A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82BBC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D7ED47C"/>
    <w:lvl w:ilvl="0">
      <w:start w:val="1"/>
      <w:numFmt w:val="bullet"/>
      <w:pStyle w:val="ListBullet"/>
      <w:lvlText w:val=""/>
      <w:lvlJc w:val="left"/>
      <w:pPr>
        <w:tabs>
          <w:tab w:val="num" w:pos="360"/>
        </w:tabs>
        <w:ind w:left="360" w:hanging="360"/>
      </w:pPr>
      <w:rPr>
        <w:rFonts w:ascii="Symbol" w:hAnsi="Symbol" w:hint="default"/>
      </w:rPr>
    </w:lvl>
  </w:abstractNum>
  <w:num w:numId="1" w16cid:durableId="751119205">
    <w:abstractNumId w:val="9"/>
  </w:num>
  <w:num w:numId="2" w16cid:durableId="1957521262">
    <w:abstractNumId w:val="7"/>
  </w:num>
  <w:num w:numId="3" w16cid:durableId="204293746">
    <w:abstractNumId w:val="6"/>
  </w:num>
  <w:num w:numId="4" w16cid:durableId="628895547">
    <w:abstractNumId w:val="5"/>
  </w:num>
  <w:num w:numId="5" w16cid:durableId="207768615">
    <w:abstractNumId w:val="4"/>
  </w:num>
  <w:num w:numId="6" w16cid:durableId="434641042">
    <w:abstractNumId w:val="8"/>
  </w:num>
  <w:num w:numId="7" w16cid:durableId="121849443">
    <w:abstractNumId w:val="3"/>
  </w:num>
  <w:num w:numId="8" w16cid:durableId="1015812471">
    <w:abstractNumId w:val="2"/>
  </w:num>
  <w:num w:numId="9" w16cid:durableId="2047024918">
    <w:abstractNumId w:val="1"/>
  </w:num>
  <w:num w:numId="10" w16cid:durableId="208984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AA"/>
    <w:rsid w:val="000000D1"/>
    <w:rsid w:val="000007FC"/>
    <w:rsid w:val="00000DD4"/>
    <w:rsid w:val="000011E1"/>
    <w:rsid w:val="000011E7"/>
    <w:rsid w:val="0000128D"/>
    <w:rsid w:val="00001DF1"/>
    <w:rsid w:val="00001F98"/>
    <w:rsid w:val="00002451"/>
    <w:rsid w:val="000024D6"/>
    <w:rsid w:val="000028D6"/>
    <w:rsid w:val="0000352A"/>
    <w:rsid w:val="00003A63"/>
    <w:rsid w:val="00003D4E"/>
    <w:rsid w:val="0000482C"/>
    <w:rsid w:val="00005C6D"/>
    <w:rsid w:val="00005F49"/>
    <w:rsid w:val="00006124"/>
    <w:rsid w:val="000061F3"/>
    <w:rsid w:val="00007449"/>
    <w:rsid w:val="000075B2"/>
    <w:rsid w:val="000077AE"/>
    <w:rsid w:val="00010308"/>
    <w:rsid w:val="000103C5"/>
    <w:rsid w:val="00010689"/>
    <w:rsid w:val="00010932"/>
    <w:rsid w:val="00010A06"/>
    <w:rsid w:val="00010C53"/>
    <w:rsid w:val="00010E70"/>
    <w:rsid w:val="00010EB6"/>
    <w:rsid w:val="000113C9"/>
    <w:rsid w:val="00011EE2"/>
    <w:rsid w:val="00012CC3"/>
    <w:rsid w:val="00012F09"/>
    <w:rsid w:val="0001347D"/>
    <w:rsid w:val="0001366F"/>
    <w:rsid w:val="00013A99"/>
    <w:rsid w:val="0001408B"/>
    <w:rsid w:val="00015414"/>
    <w:rsid w:val="000154A7"/>
    <w:rsid w:val="000156FA"/>
    <w:rsid w:val="00015790"/>
    <w:rsid w:val="0001614D"/>
    <w:rsid w:val="000166ED"/>
    <w:rsid w:val="00016749"/>
    <w:rsid w:val="0001774C"/>
    <w:rsid w:val="00017BAD"/>
    <w:rsid w:val="00017BD6"/>
    <w:rsid w:val="000202E3"/>
    <w:rsid w:val="0002037F"/>
    <w:rsid w:val="000206EB"/>
    <w:rsid w:val="000207AB"/>
    <w:rsid w:val="0002087C"/>
    <w:rsid w:val="00021337"/>
    <w:rsid w:val="000216C7"/>
    <w:rsid w:val="00021B27"/>
    <w:rsid w:val="00021B51"/>
    <w:rsid w:val="000224D9"/>
    <w:rsid w:val="0002312B"/>
    <w:rsid w:val="00023161"/>
    <w:rsid w:val="000235AD"/>
    <w:rsid w:val="00023EB4"/>
    <w:rsid w:val="000242FE"/>
    <w:rsid w:val="00024916"/>
    <w:rsid w:val="00024957"/>
    <w:rsid w:val="00024A4B"/>
    <w:rsid w:val="00025014"/>
    <w:rsid w:val="00025359"/>
    <w:rsid w:val="000256CA"/>
    <w:rsid w:val="00025F67"/>
    <w:rsid w:val="000267F4"/>
    <w:rsid w:val="0002701C"/>
    <w:rsid w:val="00027400"/>
    <w:rsid w:val="000274DF"/>
    <w:rsid w:val="000305C1"/>
    <w:rsid w:val="000309AB"/>
    <w:rsid w:val="000316D7"/>
    <w:rsid w:val="00032072"/>
    <w:rsid w:val="000322B5"/>
    <w:rsid w:val="000325DA"/>
    <w:rsid w:val="0003284F"/>
    <w:rsid w:val="00033161"/>
    <w:rsid w:val="0003332F"/>
    <w:rsid w:val="00033BCC"/>
    <w:rsid w:val="00033CFB"/>
    <w:rsid w:val="000344FF"/>
    <w:rsid w:val="0003454D"/>
    <w:rsid w:val="00034BCD"/>
    <w:rsid w:val="00034C98"/>
    <w:rsid w:val="00034D77"/>
    <w:rsid w:val="00035E6F"/>
    <w:rsid w:val="00036125"/>
    <w:rsid w:val="000369BD"/>
    <w:rsid w:val="00037537"/>
    <w:rsid w:val="00037ABF"/>
    <w:rsid w:val="00040C8F"/>
    <w:rsid w:val="0004235A"/>
    <w:rsid w:val="00042647"/>
    <w:rsid w:val="00042963"/>
    <w:rsid w:val="00042D1C"/>
    <w:rsid w:val="00042D42"/>
    <w:rsid w:val="0004380F"/>
    <w:rsid w:val="00043BB3"/>
    <w:rsid w:val="000442E5"/>
    <w:rsid w:val="0004438F"/>
    <w:rsid w:val="000445D8"/>
    <w:rsid w:val="000445F0"/>
    <w:rsid w:val="00044EF9"/>
    <w:rsid w:val="00045122"/>
    <w:rsid w:val="00045743"/>
    <w:rsid w:val="00045A13"/>
    <w:rsid w:val="000463E4"/>
    <w:rsid w:val="000476ED"/>
    <w:rsid w:val="00047B3F"/>
    <w:rsid w:val="00047BE4"/>
    <w:rsid w:val="00050627"/>
    <w:rsid w:val="00050A8F"/>
    <w:rsid w:val="00050BCE"/>
    <w:rsid w:val="00051790"/>
    <w:rsid w:val="000518FE"/>
    <w:rsid w:val="00051B94"/>
    <w:rsid w:val="00051B98"/>
    <w:rsid w:val="00051E68"/>
    <w:rsid w:val="00052126"/>
    <w:rsid w:val="000521BE"/>
    <w:rsid w:val="000530A0"/>
    <w:rsid w:val="0005343B"/>
    <w:rsid w:val="000543C4"/>
    <w:rsid w:val="00054866"/>
    <w:rsid w:val="000556E8"/>
    <w:rsid w:val="00055F97"/>
    <w:rsid w:val="00056650"/>
    <w:rsid w:val="00056FCB"/>
    <w:rsid w:val="000573BF"/>
    <w:rsid w:val="00057E57"/>
    <w:rsid w:val="0006049F"/>
    <w:rsid w:val="0006054D"/>
    <w:rsid w:val="00060CF5"/>
    <w:rsid w:val="0006113D"/>
    <w:rsid w:val="00061428"/>
    <w:rsid w:val="000616A0"/>
    <w:rsid w:val="00061AEF"/>
    <w:rsid w:val="00061DAB"/>
    <w:rsid w:val="00061E96"/>
    <w:rsid w:val="00062579"/>
    <w:rsid w:val="00062D95"/>
    <w:rsid w:val="00063032"/>
    <w:rsid w:val="000632B2"/>
    <w:rsid w:val="00063A46"/>
    <w:rsid w:val="000641B6"/>
    <w:rsid w:val="00064C77"/>
    <w:rsid w:val="000659DE"/>
    <w:rsid w:val="00065B43"/>
    <w:rsid w:val="000660FB"/>
    <w:rsid w:val="00067A5F"/>
    <w:rsid w:val="000706DC"/>
    <w:rsid w:val="000715A3"/>
    <w:rsid w:val="00071A20"/>
    <w:rsid w:val="000724AC"/>
    <w:rsid w:val="00073411"/>
    <w:rsid w:val="00073535"/>
    <w:rsid w:val="00074A20"/>
    <w:rsid w:val="000767EE"/>
    <w:rsid w:val="00077274"/>
    <w:rsid w:val="00077A4E"/>
    <w:rsid w:val="000808A2"/>
    <w:rsid w:val="00080CBC"/>
    <w:rsid w:val="00081014"/>
    <w:rsid w:val="00081F50"/>
    <w:rsid w:val="00082B3E"/>
    <w:rsid w:val="000832C2"/>
    <w:rsid w:val="000834DA"/>
    <w:rsid w:val="000845F0"/>
    <w:rsid w:val="00085396"/>
    <w:rsid w:val="00085B42"/>
    <w:rsid w:val="00085CAA"/>
    <w:rsid w:val="00085F7C"/>
    <w:rsid w:val="00086737"/>
    <w:rsid w:val="00086C3C"/>
    <w:rsid w:val="00086E03"/>
    <w:rsid w:val="0009019E"/>
    <w:rsid w:val="00090A39"/>
    <w:rsid w:val="00091FC1"/>
    <w:rsid w:val="000926A5"/>
    <w:rsid w:val="00093D1F"/>
    <w:rsid w:val="00093DD6"/>
    <w:rsid w:val="00093F09"/>
    <w:rsid w:val="000941F9"/>
    <w:rsid w:val="000946A9"/>
    <w:rsid w:val="00095E31"/>
    <w:rsid w:val="00097480"/>
    <w:rsid w:val="00097F9C"/>
    <w:rsid w:val="000A03B9"/>
    <w:rsid w:val="000A05F5"/>
    <w:rsid w:val="000A0ABB"/>
    <w:rsid w:val="000A10D4"/>
    <w:rsid w:val="000A14DC"/>
    <w:rsid w:val="000A1529"/>
    <w:rsid w:val="000A2C60"/>
    <w:rsid w:val="000A3747"/>
    <w:rsid w:val="000A3D46"/>
    <w:rsid w:val="000A3F4F"/>
    <w:rsid w:val="000A6B87"/>
    <w:rsid w:val="000A6DB8"/>
    <w:rsid w:val="000A6FAC"/>
    <w:rsid w:val="000A7723"/>
    <w:rsid w:val="000A795C"/>
    <w:rsid w:val="000B003D"/>
    <w:rsid w:val="000B019D"/>
    <w:rsid w:val="000B0C20"/>
    <w:rsid w:val="000B1B5E"/>
    <w:rsid w:val="000B1FEF"/>
    <w:rsid w:val="000B2F62"/>
    <w:rsid w:val="000B2FB6"/>
    <w:rsid w:val="000B2FF0"/>
    <w:rsid w:val="000B3913"/>
    <w:rsid w:val="000B3AA5"/>
    <w:rsid w:val="000B3D29"/>
    <w:rsid w:val="000B3F5C"/>
    <w:rsid w:val="000B4D61"/>
    <w:rsid w:val="000B5517"/>
    <w:rsid w:val="000B69B3"/>
    <w:rsid w:val="000B6B0A"/>
    <w:rsid w:val="000B7339"/>
    <w:rsid w:val="000B7B5B"/>
    <w:rsid w:val="000B7D66"/>
    <w:rsid w:val="000C0452"/>
    <w:rsid w:val="000C05AD"/>
    <w:rsid w:val="000C0CFD"/>
    <w:rsid w:val="000C12D5"/>
    <w:rsid w:val="000C15FB"/>
    <w:rsid w:val="000C1746"/>
    <w:rsid w:val="000C1AC4"/>
    <w:rsid w:val="000C2056"/>
    <w:rsid w:val="000C28E7"/>
    <w:rsid w:val="000C2971"/>
    <w:rsid w:val="000C2B3A"/>
    <w:rsid w:val="000C3A91"/>
    <w:rsid w:val="000C3AEF"/>
    <w:rsid w:val="000C4523"/>
    <w:rsid w:val="000C4771"/>
    <w:rsid w:val="000C497B"/>
    <w:rsid w:val="000C4D54"/>
    <w:rsid w:val="000C55EF"/>
    <w:rsid w:val="000C6324"/>
    <w:rsid w:val="000C6FE1"/>
    <w:rsid w:val="000C79A6"/>
    <w:rsid w:val="000D1875"/>
    <w:rsid w:val="000D1C5C"/>
    <w:rsid w:val="000D2020"/>
    <w:rsid w:val="000D2914"/>
    <w:rsid w:val="000D2BD9"/>
    <w:rsid w:val="000D3069"/>
    <w:rsid w:val="000D3ACB"/>
    <w:rsid w:val="000D3B0E"/>
    <w:rsid w:val="000D4136"/>
    <w:rsid w:val="000D43B5"/>
    <w:rsid w:val="000D4897"/>
    <w:rsid w:val="000D56B9"/>
    <w:rsid w:val="000D5F7F"/>
    <w:rsid w:val="000D6801"/>
    <w:rsid w:val="000D683A"/>
    <w:rsid w:val="000D6868"/>
    <w:rsid w:val="000D6C31"/>
    <w:rsid w:val="000D71B3"/>
    <w:rsid w:val="000D7249"/>
    <w:rsid w:val="000D7A49"/>
    <w:rsid w:val="000D7D46"/>
    <w:rsid w:val="000E004F"/>
    <w:rsid w:val="000E0E96"/>
    <w:rsid w:val="000E16A3"/>
    <w:rsid w:val="000E1AD0"/>
    <w:rsid w:val="000E1DA7"/>
    <w:rsid w:val="000E2484"/>
    <w:rsid w:val="000E28D2"/>
    <w:rsid w:val="000E291D"/>
    <w:rsid w:val="000E3901"/>
    <w:rsid w:val="000E4A94"/>
    <w:rsid w:val="000E4D19"/>
    <w:rsid w:val="000E54FC"/>
    <w:rsid w:val="000E60B8"/>
    <w:rsid w:val="000E6FFC"/>
    <w:rsid w:val="000E774A"/>
    <w:rsid w:val="000E77D0"/>
    <w:rsid w:val="000E7AF5"/>
    <w:rsid w:val="000E7C65"/>
    <w:rsid w:val="000F153F"/>
    <w:rsid w:val="000F23FD"/>
    <w:rsid w:val="000F2C98"/>
    <w:rsid w:val="000F3291"/>
    <w:rsid w:val="000F34E6"/>
    <w:rsid w:val="000F365C"/>
    <w:rsid w:val="000F38F0"/>
    <w:rsid w:val="000F410A"/>
    <w:rsid w:val="000F4AD1"/>
    <w:rsid w:val="000F55CD"/>
    <w:rsid w:val="000F5A2C"/>
    <w:rsid w:val="000F5F46"/>
    <w:rsid w:val="000F6579"/>
    <w:rsid w:val="000F66D6"/>
    <w:rsid w:val="000F6969"/>
    <w:rsid w:val="000F747E"/>
    <w:rsid w:val="000F7BCF"/>
    <w:rsid w:val="0010022E"/>
    <w:rsid w:val="001006C0"/>
    <w:rsid w:val="0010095E"/>
    <w:rsid w:val="00101398"/>
    <w:rsid w:val="001014E3"/>
    <w:rsid w:val="001019CD"/>
    <w:rsid w:val="00102700"/>
    <w:rsid w:val="00102808"/>
    <w:rsid w:val="0010344E"/>
    <w:rsid w:val="001037D6"/>
    <w:rsid w:val="00103903"/>
    <w:rsid w:val="0010415D"/>
    <w:rsid w:val="001050C5"/>
    <w:rsid w:val="00105699"/>
    <w:rsid w:val="00106120"/>
    <w:rsid w:val="001067F1"/>
    <w:rsid w:val="00106805"/>
    <w:rsid w:val="001074B9"/>
    <w:rsid w:val="00107B13"/>
    <w:rsid w:val="001102EF"/>
    <w:rsid w:val="00110A20"/>
    <w:rsid w:val="00110AEE"/>
    <w:rsid w:val="001114D6"/>
    <w:rsid w:val="001119A3"/>
    <w:rsid w:val="00112166"/>
    <w:rsid w:val="001121BC"/>
    <w:rsid w:val="0011226B"/>
    <w:rsid w:val="001131E4"/>
    <w:rsid w:val="001133B8"/>
    <w:rsid w:val="001133E5"/>
    <w:rsid w:val="001134DD"/>
    <w:rsid w:val="00113678"/>
    <w:rsid w:val="00114185"/>
    <w:rsid w:val="001142ED"/>
    <w:rsid w:val="001145E0"/>
    <w:rsid w:val="001156EA"/>
    <w:rsid w:val="00115BE9"/>
    <w:rsid w:val="00115F57"/>
    <w:rsid w:val="001160B7"/>
    <w:rsid w:val="0011697B"/>
    <w:rsid w:val="00116D24"/>
    <w:rsid w:val="00116D80"/>
    <w:rsid w:val="00117186"/>
    <w:rsid w:val="0011726E"/>
    <w:rsid w:val="001175E8"/>
    <w:rsid w:val="00117A91"/>
    <w:rsid w:val="00117ECF"/>
    <w:rsid w:val="00117ED5"/>
    <w:rsid w:val="00120620"/>
    <w:rsid w:val="0012145A"/>
    <w:rsid w:val="00121F66"/>
    <w:rsid w:val="0012218D"/>
    <w:rsid w:val="001226D2"/>
    <w:rsid w:val="00124058"/>
    <w:rsid w:val="0012418C"/>
    <w:rsid w:val="00124994"/>
    <w:rsid w:val="00124D77"/>
    <w:rsid w:val="0012513B"/>
    <w:rsid w:val="00125D83"/>
    <w:rsid w:val="00126591"/>
    <w:rsid w:val="00127406"/>
    <w:rsid w:val="00127675"/>
    <w:rsid w:val="001277F1"/>
    <w:rsid w:val="00127B06"/>
    <w:rsid w:val="00130378"/>
    <w:rsid w:val="00130B49"/>
    <w:rsid w:val="00131905"/>
    <w:rsid w:val="00131FF7"/>
    <w:rsid w:val="001326A6"/>
    <w:rsid w:val="0013281A"/>
    <w:rsid w:val="00134147"/>
    <w:rsid w:val="001345FA"/>
    <w:rsid w:val="00134AB3"/>
    <w:rsid w:val="00134F6F"/>
    <w:rsid w:val="00135292"/>
    <w:rsid w:val="001360FA"/>
    <w:rsid w:val="001368EA"/>
    <w:rsid w:val="00136B0D"/>
    <w:rsid w:val="00136F5F"/>
    <w:rsid w:val="0013759C"/>
    <w:rsid w:val="00137B6A"/>
    <w:rsid w:val="00140AE3"/>
    <w:rsid w:val="001416CA"/>
    <w:rsid w:val="00142065"/>
    <w:rsid w:val="0014292F"/>
    <w:rsid w:val="00142EA3"/>
    <w:rsid w:val="00142EAE"/>
    <w:rsid w:val="0014357B"/>
    <w:rsid w:val="00143ADA"/>
    <w:rsid w:val="00143EA3"/>
    <w:rsid w:val="001446F4"/>
    <w:rsid w:val="0014493C"/>
    <w:rsid w:val="001449F5"/>
    <w:rsid w:val="00145B1E"/>
    <w:rsid w:val="00145B51"/>
    <w:rsid w:val="00145CFE"/>
    <w:rsid w:val="00145EE0"/>
    <w:rsid w:val="001462D1"/>
    <w:rsid w:val="00146C58"/>
    <w:rsid w:val="00147C78"/>
    <w:rsid w:val="00147E8A"/>
    <w:rsid w:val="00150261"/>
    <w:rsid w:val="0015043D"/>
    <w:rsid w:val="00150AF3"/>
    <w:rsid w:val="00150D8E"/>
    <w:rsid w:val="00150E4F"/>
    <w:rsid w:val="00151F15"/>
    <w:rsid w:val="001525AB"/>
    <w:rsid w:val="00152937"/>
    <w:rsid w:val="00152BDA"/>
    <w:rsid w:val="00153188"/>
    <w:rsid w:val="00153534"/>
    <w:rsid w:val="00153820"/>
    <w:rsid w:val="00153DD8"/>
    <w:rsid w:val="0015407E"/>
    <w:rsid w:val="001547D5"/>
    <w:rsid w:val="00154BC4"/>
    <w:rsid w:val="00155224"/>
    <w:rsid w:val="00155370"/>
    <w:rsid w:val="0015549B"/>
    <w:rsid w:val="001556D4"/>
    <w:rsid w:val="0015571E"/>
    <w:rsid w:val="001559BB"/>
    <w:rsid w:val="0015694F"/>
    <w:rsid w:val="00156983"/>
    <w:rsid w:val="00156DB2"/>
    <w:rsid w:val="00156E1D"/>
    <w:rsid w:val="00156FE7"/>
    <w:rsid w:val="001573CC"/>
    <w:rsid w:val="00157BB4"/>
    <w:rsid w:val="001601A7"/>
    <w:rsid w:val="00161112"/>
    <w:rsid w:val="00161DF7"/>
    <w:rsid w:val="00162001"/>
    <w:rsid w:val="00162912"/>
    <w:rsid w:val="00162D74"/>
    <w:rsid w:val="00163059"/>
    <w:rsid w:val="001637CB"/>
    <w:rsid w:val="0016389F"/>
    <w:rsid w:val="0016392A"/>
    <w:rsid w:val="001639BE"/>
    <w:rsid w:val="00163B13"/>
    <w:rsid w:val="00163C47"/>
    <w:rsid w:val="00164846"/>
    <w:rsid w:val="001655D9"/>
    <w:rsid w:val="001657CC"/>
    <w:rsid w:val="00165E71"/>
    <w:rsid w:val="00166DC7"/>
    <w:rsid w:val="001672CF"/>
    <w:rsid w:val="001707EB"/>
    <w:rsid w:val="001714E4"/>
    <w:rsid w:val="0017256F"/>
    <w:rsid w:val="00172887"/>
    <w:rsid w:val="00173FA3"/>
    <w:rsid w:val="001742D1"/>
    <w:rsid w:val="001745C9"/>
    <w:rsid w:val="001750BC"/>
    <w:rsid w:val="00175567"/>
    <w:rsid w:val="00175D9C"/>
    <w:rsid w:val="00176A1C"/>
    <w:rsid w:val="00176A34"/>
    <w:rsid w:val="0017760F"/>
    <w:rsid w:val="00177747"/>
    <w:rsid w:val="001778E2"/>
    <w:rsid w:val="00177A79"/>
    <w:rsid w:val="00177B19"/>
    <w:rsid w:val="0018047F"/>
    <w:rsid w:val="00180619"/>
    <w:rsid w:val="00180768"/>
    <w:rsid w:val="00180826"/>
    <w:rsid w:val="0018111E"/>
    <w:rsid w:val="0018127D"/>
    <w:rsid w:val="00181568"/>
    <w:rsid w:val="00181DAF"/>
    <w:rsid w:val="00181E61"/>
    <w:rsid w:val="001820D8"/>
    <w:rsid w:val="0018306B"/>
    <w:rsid w:val="001839E2"/>
    <w:rsid w:val="001839FA"/>
    <w:rsid w:val="00183A6E"/>
    <w:rsid w:val="00183F55"/>
    <w:rsid w:val="001845D6"/>
    <w:rsid w:val="00184F84"/>
    <w:rsid w:val="001851AF"/>
    <w:rsid w:val="001859E6"/>
    <w:rsid w:val="00185FE4"/>
    <w:rsid w:val="001863A3"/>
    <w:rsid w:val="0018673A"/>
    <w:rsid w:val="00187780"/>
    <w:rsid w:val="001877C0"/>
    <w:rsid w:val="001902C4"/>
    <w:rsid w:val="00191171"/>
    <w:rsid w:val="00192475"/>
    <w:rsid w:val="00192850"/>
    <w:rsid w:val="00192BBE"/>
    <w:rsid w:val="00192BF0"/>
    <w:rsid w:val="001931F1"/>
    <w:rsid w:val="0019518A"/>
    <w:rsid w:val="00195675"/>
    <w:rsid w:val="001956A1"/>
    <w:rsid w:val="00195A64"/>
    <w:rsid w:val="001961B3"/>
    <w:rsid w:val="00196606"/>
    <w:rsid w:val="00196AE5"/>
    <w:rsid w:val="00196B87"/>
    <w:rsid w:val="00196C24"/>
    <w:rsid w:val="00197651"/>
    <w:rsid w:val="0019774B"/>
    <w:rsid w:val="0019778F"/>
    <w:rsid w:val="00197CB5"/>
    <w:rsid w:val="00197E89"/>
    <w:rsid w:val="001A0667"/>
    <w:rsid w:val="001A0DF7"/>
    <w:rsid w:val="001A10A3"/>
    <w:rsid w:val="001A1331"/>
    <w:rsid w:val="001A1C95"/>
    <w:rsid w:val="001A2391"/>
    <w:rsid w:val="001A2AE0"/>
    <w:rsid w:val="001A3A58"/>
    <w:rsid w:val="001A3B2D"/>
    <w:rsid w:val="001A3E2D"/>
    <w:rsid w:val="001A458D"/>
    <w:rsid w:val="001A46A6"/>
    <w:rsid w:val="001A486B"/>
    <w:rsid w:val="001A49FB"/>
    <w:rsid w:val="001A4B6F"/>
    <w:rsid w:val="001A5769"/>
    <w:rsid w:val="001A5E05"/>
    <w:rsid w:val="001A6400"/>
    <w:rsid w:val="001A6DBA"/>
    <w:rsid w:val="001A70BA"/>
    <w:rsid w:val="001A73D7"/>
    <w:rsid w:val="001A758C"/>
    <w:rsid w:val="001A78AD"/>
    <w:rsid w:val="001A7E42"/>
    <w:rsid w:val="001B09B3"/>
    <w:rsid w:val="001B20BB"/>
    <w:rsid w:val="001B214D"/>
    <w:rsid w:val="001B2910"/>
    <w:rsid w:val="001B29B8"/>
    <w:rsid w:val="001B2BA0"/>
    <w:rsid w:val="001B2C5D"/>
    <w:rsid w:val="001B33F4"/>
    <w:rsid w:val="001B3506"/>
    <w:rsid w:val="001B38B3"/>
    <w:rsid w:val="001B3BAC"/>
    <w:rsid w:val="001B4439"/>
    <w:rsid w:val="001B516C"/>
    <w:rsid w:val="001B61E5"/>
    <w:rsid w:val="001B6806"/>
    <w:rsid w:val="001B68C2"/>
    <w:rsid w:val="001B6E2E"/>
    <w:rsid w:val="001B7153"/>
    <w:rsid w:val="001B76EE"/>
    <w:rsid w:val="001B7B96"/>
    <w:rsid w:val="001B7BF8"/>
    <w:rsid w:val="001B7DAB"/>
    <w:rsid w:val="001B7DB4"/>
    <w:rsid w:val="001C08C1"/>
    <w:rsid w:val="001C0C1A"/>
    <w:rsid w:val="001C0E84"/>
    <w:rsid w:val="001C0F26"/>
    <w:rsid w:val="001C1455"/>
    <w:rsid w:val="001C1FBD"/>
    <w:rsid w:val="001C2113"/>
    <w:rsid w:val="001C21F2"/>
    <w:rsid w:val="001C29ED"/>
    <w:rsid w:val="001C2C04"/>
    <w:rsid w:val="001C330F"/>
    <w:rsid w:val="001C364D"/>
    <w:rsid w:val="001C3A0D"/>
    <w:rsid w:val="001C41C5"/>
    <w:rsid w:val="001C46C4"/>
    <w:rsid w:val="001C48CB"/>
    <w:rsid w:val="001C4F6B"/>
    <w:rsid w:val="001C55FE"/>
    <w:rsid w:val="001C5C3E"/>
    <w:rsid w:val="001C5CC4"/>
    <w:rsid w:val="001D052D"/>
    <w:rsid w:val="001D0702"/>
    <w:rsid w:val="001D0FEE"/>
    <w:rsid w:val="001D1301"/>
    <w:rsid w:val="001D13E1"/>
    <w:rsid w:val="001D2031"/>
    <w:rsid w:val="001D2B38"/>
    <w:rsid w:val="001D3ECA"/>
    <w:rsid w:val="001D4668"/>
    <w:rsid w:val="001D554C"/>
    <w:rsid w:val="001D5A2A"/>
    <w:rsid w:val="001D5E5A"/>
    <w:rsid w:val="001D6417"/>
    <w:rsid w:val="001D6DA8"/>
    <w:rsid w:val="001D7AAD"/>
    <w:rsid w:val="001E0114"/>
    <w:rsid w:val="001E016F"/>
    <w:rsid w:val="001E0212"/>
    <w:rsid w:val="001E021F"/>
    <w:rsid w:val="001E0302"/>
    <w:rsid w:val="001E0BBE"/>
    <w:rsid w:val="001E12D6"/>
    <w:rsid w:val="001E1A10"/>
    <w:rsid w:val="001E1BC9"/>
    <w:rsid w:val="001E1DAB"/>
    <w:rsid w:val="001E2C88"/>
    <w:rsid w:val="001E2DCB"/>
    <w:rsid w:val="001E355D"/>
    <w:rsid w:val="001E375F"/>
    <w:rsid w:val="001E3C78"/>
    <w:rsid w:val="001E41BC"/>
    <w:rsid w:val="001E42BC"/>
    <w:rsid w:val="001E4A78"/>
    <w:rsid w:val="001E4B15"/>
    <w:rsid w:val="001E4C83"/>
    <w:rsid w:val="001E4FFC"/>
    <w:rsid w:val="001E52DE"/>
    <w:rsid w:val="001E5333"/>
    <w:rsid w:val="001E57A0"/>
    <w:rsid w:val="001E627B"/>
    <w:rsid w:val="001E6417"/>
    <w:rsid w:val="001E7B0A"/>
    <w:rsid w:val="001E7E02"/>
    <w:rsid w:val="001F00F1"/>
    <w:rsid w:val="001F0462"/>
    <w:rsid w:val="001F0EE3"/>
    <w:rsid w:val="001F1893"/>
    <w:rsid w:val="001F1A92"/>
    <w:rsid w:val="001F2221"/>
    <w:rsid w:val="001F26B2"/>
    <w:rsid w:val="001F3241"/>
    <w:rsid w:val="001F33EB"/>
    <w:rsid w:val="001F3618"/>
    <w:rsid w:val="001F3F24"/>
    <w:rsid w:val="001F40B8"/>
    <w:rsid w:val="001F4815"/>
    <w:rsid w:val="001F4CF9"/>
    <w:rsid w:val="001F4E81"/>
    <w:rsid w:val="001F5299"/>
    <w:rsid w:val="001F56C0"/>
    <w:rsid w:val="001F5F21"/>
    <w:rsid w:val="001F61E4"/>
    <w:rsid w:val="001F635E"/>
    <w:rsid w:val="001F6E5C"/>
    <w:rsid w:val="001F7323"/>
    <w:rsid w:val="001F7827"/>
    <w:rsid w:val="001F79D7"/>
    <w:rsid w:val="001F7BCA"/>
    <w:rsid w:val="00200074"/>
    <w:rsid w:val="00200634"/>
    <w:rsid w:val="00201490"/>
    <w:rsid w:val="00201676"/>
    <w:rsid w:val="00201D17"/>
    <w:rsid w:val="00201D66"/>
    <w:rsid w:val="00201FCB"/>
    <w:rsid w:val="00202F70"/>
    <w:rsid w:val="00205013"/>
    <w:rsid w:val="00205217"/>
    <w:rsid w:val="002053C5"/>
    <w:rsid w:val="0020558A"/>
    <w:rsid w:val="00205766"/>
    <w:rsid w:val="00205FB9"/>
    <w:rsid w:val="002069AD"/>
    <w:rsid w:val="00206C3C"/>
    <w:rsid w:val="00206FA4"/>
    <w:rsid w:val="002078D6"/>
    <w:rsid w:val="00207CC6"/>
    <w:rsid w:val="002101ED"/>
    <w:rsid w:val="002104BE"/>
    <w:rsid w:val="0021057F"/>
    <w:rsid w:val="0021082C"/>
    <w:rsid w:val="00210F88"/>
    <w:rsid w:val="002119DF"/>
    <w:rsid w:val="00211AA2"/>
    <w:rsid w:val="00211F07"/>
    <w:rsid w:val="00212081"/>
    <w:rsid w:val="00212EF6"/>
    <w:rsid w:val="0021421A"/>
    <w:rsid w:val="0021513B"/>
    <w:rsid w:val="0021526D"/>
    <w:rsid w:val="00215A0C"/>
    <w:rsid w:val="0021620A"/>
    <w:rsid w:val="00216584"/>
    <w:rsid w:val="002165A4"/>
    <w:rsid w:val="002169A8"/>
    <w:rsid w:val="002169C0"/>
    <w:rsid w:val="00216E90"/>
    <w:rsid w:val="00216EAE"/>
    <w:rsid w:val="00217C3E"/>
    <w:rsid w:val="00220872"/>
    <w:rsid w:val="002208EB"/>
    <w:rsid w:val="00220DFD"/>
    <w:rsid w:val="00221CED"/>
    <w:rsid w:val="00221D32"/>
    <w:rsid w:val="00221DC1"/>
    <w:rsid w:val="00222455"/>
    <w:rsid w:val="00222840"/>
    <w:rsid w:val="00222D25"/>
    <w:rsid w:val="00222D54"/>
    <w:rsid w:val="002230DA"/>
    <w:rsid w:val="0022334D"/>
    <w:rsid w:val="00223FB9"/>
    <w:rsid w:val="00224663"/>
    <w:rsid w:val="00224986"/>
    <w:rsid w:val="002272A2"/>
    <w:rsid w:val="00227493"/>
    <w:rsid w:val="00227BBB"/>
    <w:rsid w:val="00227E56"/>
    <w:rsid w:val="00230189"/>
    <w:rsid w:val="0023020F"/>
    <w:rsid w:val="00230446"/>
    <w:rsid w:val="00230785"/>
    <w:rsid w:val="00230D44"/>
    <w:rsid w:val="00230ECE"/>
    <w:rsid w:val="00230F41"/>
    <w:rsid w:val="002330F3"/>
    <w:rsid w:val="002333AE"/>
    <w:rsid w:val="002334FB"/>
    <w:rsid w:val="00234441"/>
    <w:rsid w:val="00234D45"/>
    <w:rsid w:val="0023596E"/>
    <w:rsid w:val="00235A8F"/>
    <w:rsid w:val="00236774"/>
    <w:rsid w:val="00236CC4"/>
    <w:rsid w:val="0023752C"/>
    <w:rsid w:val="002379B1"/>
    <w:rsid w:val="00237C9D"/>
    <w:rsid w:val="0024186B"/>
    <w:rsid w:val="002422AB"/>
    <w:rsid w:val="002424BF"/>
    <w:rsid w:val="0024275F"/>
    <w:rsid w:val="00242A92"/>
    <w:rsid w:val="0024339F"/>
    <w:rsid w:val="00243637"/>
    <w:rsid w:val="002456A2"/>
    <w:rsid w:val="0024678C"/>
    <w:rsid w:val="00247061"/>
    <w:rsid w:val="0024718B"/>
    <w:rsid w:val="0024729F"/>
    <w:rsid w:val="00247BF6"/>
    <w:rsid w:val="00250164"/>
    <w:rsid w:val="002503F4"/>
    <w:rsid w:val="00250462"/>
    <w:rsid w:val="00250689"/>
    <w:rsid w:val="00250A85"/>
    <w:rsid w:val="00252DC6"/>
    <w:rsid w:val="00252E92"/>
    <w:rsid w:val="00254C6B"/>
    <w:rsid w:val="00254DED"/>
    <w:rsid w:val="00255DA0"/>
    <w:rsid w:val="00256941"/>
    <w:rsid w:val="002572D9"/>
    <w:rsid w:val="00257F48"/>
    <w:rsid w:val="002606E1"/>
    <w:rsid w:val="002607E8"/>
    <w:rsid w:val="00260F5F"/>
    <w:rsid w:val="00261B43"/>
    <w:rsid w:val="00261CE8"/>
    <w:rsid w:val="00261E25"/>
    <w:rsid w:val="002622BE"/>
    <w:rsid w:val="00262715"/>
    <w:rsid w:val="00262C2F"/>
    <w:rsid w:val="00262CEA"/>
    <w:rsid w:val="00263822"/>
    <w:rsid w:val="00264583"/>
    <w:rsid w:val="002647C4"/>
    <w:rsid w:val="002654A9"/>
    <w:rsid w:val="002656AC"/>
    <w:rsid w:val="0026587F"/>
    <w:rsid w:val="00266D4A"/>
    <w:rsid w:val="00267116"/>
    <w:rsid w:val="00267422"/>
    <w:rsid w:val="0026799F"/>
    <w:rsid w:val="00267D38"/>
    <w:rsid w:val="0027050D"/>
    <w:rsid w:val="002705DC"/>
    <w:rsid w:val="00271456"/>
    <w:rsid w:val="0027180E"/>
    <w:rsid w:val="002719AF"/>
    <w:rsid w:val="0027316D"/>
    <w:rsid w:val="0027361A"/>
    <w:rsid w:val="00273B47"/>
    <w:rsid w:val="00274D4A"/>
    <w:rsid w:val="00280FA0"/>
    <w:rsid w:val="0028140D"/>
    <w:rsid w:val="00282200"/>
    <w:rsid w:val="00282616"/>
    <w:rsid w:val="0028321F"/>
    <w:rsid w:val="002847C3"/>
    <w:rsid w:val="00285E4E"/>
    <w:rsid w:val="00286216"/>
    <w:rsid w:val="0028628C"/>
    <w:rsid w:val="002870C7"/>
    <w:rsid w:val="00287336"/>
    <w:rsid w:val="00287851"/>
    <w:rsid w:val="00287B22"/>
    <w:rsid w:val="00287E03"/>
    <w:rsid w:val="0029009E"/>
    <w:rsid w:val="002906E6"/>
    <w:rsid w:val="00290B04"/>
    <w:rsid w:val="0029237C"/>
    <w:rsid w:val="00292B4A"/>
    <w:rsid w:val="00293080"/>
    <w:rsid w:val="00293152"/>
    <w:rsid w:val="00293647"/>
    <w:rsid w:val="00293DF3"/>
    <w:rsid w:val="00294679"/>
    <w:rsid w:val="00295E5D"/>
    <w:rsid w:val="002961C4"/>
    <w:rsid w:val="00296421"/>
    <w:rsid w:val="00297FDE"/>
    <w:rsid w:val="002A0186"/>
    <w:rsid w:val="002A092C"/>
    <w:rsid w:val="002A0997"/>
    <w:rsid w:val="002A0B4E"/>
    <w:rsid w:val="002A1064"/>
    <w:rsid w:val="002A1365"/>
    <w:rsid w:val="002A154A"/>
    <w:rsid w:val="002A19EB"/>
    <w:rsid w:val="002A22AB"/>
    <w:rsid w:val="002A2593"/>
    <w:rsid w:val="002A31A3"/>
    <w:rsid w:val="002A3641"/>
    <w:rsid w:val="002A382F"/>
    <w:rsid w:val="002A3D06"/>
    <w:rsid w:val="002A48AE"/>
    <w:rsid w:val="002A4ADB"/>
    <w:rsid w:val="002A4D20"/>
    <w:rsid w:val="002A5584"/>
    <w:rsid w:val="002A5780"/>
    <w:rsid w:val="002A59BD"/>
    <w:rsid w:val="002A5B88"/>
    <w:rsid w:val="002A6F3E"/>
    <w:rsid w:val="002A72C4"/>
    <w:rsid w:val="002B0AB5"/>
    <w:rsid w:val="002B0B93"/>
    <w:rsid w:val="002B1138"/>
    <w:rsid w:val="002B1A95"/>
    <w:rsid w:val="002B2354"/>
    <w:rsid w:val="002B2964"/>
    <w:rsid w:val="002B2C9C"/>
    <w:rsid w:val="002B2F0D"/>
    <w:rsid w:val="002B32CB"/>
    <w:rsid w:val="002B3411"/>
    <w:rsid w:val="002B378F"/>
    <w:rsid w:val="002B3D96"/>
    <w:rsid w:val="002B4E31"/>
    <w:rsid w:val="002B5080"/>
    <w:rsid w:val="002B56EC"/>
    <w:rsid w:val="002B633D"/>
    <w:rsid w:val="002B63DC"/>
    <w:rsid w:val="002B6D5F"/>
    <w:rsid w:val="002B79F9"/>
    <w:rsid w:val="002B7D08"/>
    <w:rsid w:val="002B7FA2"/>
    <w:rsid w:val="002C016F"/>
    <w:rsid w:val="002C0214"/>
    <w:rsid w:val="002C02C8"/>
    <w:rsid w:val="002C08E7"/>
    <w:rsid w:val="002C0F82"/>
    <w:rsid w:val="002C1014"/>
    <w:rsid w:val="002C130D"/>
    <w:rsid w:val="002C166C"/>
    <w:rsid w:val="002C2139"/>
    <w:rsid w:val="002C27CF"/>
    <w:rsid w:val="002C2976"/>
    <w:rsid w:val="002C322D"/>
    <w:rsid w:val="002C392E"/>
    <w:rsid w:val="002C4382"/>
    <w:rsid w:val="002C43B5"/>
    <w:rsid w:val="002C4A43"/>
    <w:rsid w:val="002C50BB"/>
    <w:rsid w:val="002C56BF"/>
    <w:rsid w:val="002C6345"/>
    <w:rsid w:val="002C7078"/>
    <w:rsid w:val="002C729B"/>
    <w:rsid w:val="002C751C"/>
    <w:rsid w:val="002C7FDC"/>
    <w:rsid w:val="002D09F7"/>
    <w:rsid w:val="002D13D7"/>
    <w:rsid w:val="002D149B"/>
    <w:rsid w:val="002D1829"/>
    <w:rsid w:val="002D190E"/>
    <w:rsid w:val="002D1EB0"/>
    <w:rsid w:val="002D1F94"/>
    <w:rsid w:val="002D2811"/>
    <w:rsid w:val="002D30FD"/>
    <w:rsid w:val="002D3540"/>
    <w:rsid w:val="002D38E4"/>
    <w:rsid w:val="002D3917"/>
    <w:rsid w:val="002D46B7"/>
    <w:rsid w:val="002D5902"/>
    <w:rsid w:val="002D5A3F"/>
    <w:rsid w:val="002D5C13"/>
    <w:rsid w:val="002D650D"/>
    <w:rsid w:val="002D6B53"/>
    <w:rsid w:val="002D6B8E"/>
    <w:rsid w:val="002D72B6"/>
    <w:rsid w:val="002E1068"/>
    <w:rsid w:val="002E19E2"/>
    <w:rsid w:val="002E26C1"/>
    <w:rsid w:val="002E2E88"/>
    <w:rsid w:val="002E2FAC"/>
    <w:rsid w:val="002E30B9"/>
    <w:rsid w:val="002E3A8A"/>
    <w:rsid w:val="002E3D62"/>
    <w:rsid w:val="002E3ED5"/>
    <w:rsid w:val="002E40B6"/>
    <w:rsid w:val="002E44EF"/>
    <w:rsid w:val="002E4628"/>
    <w:rsid w:val="002E4C10"/>
    <w:rsid w:val="002E5543"/>
    <w:rsid w:val="002E5EC9"/>
    <w:rsid w:val="002E64E2"/>
    <w:rsid w:val="002E678A"/>
    <w:rsid w:val="002E693E"/>
    <w:rsid w:val="002E6C9D"/>
    <w:rsid w:val="002E70AF"/>
    <w:rsid w:val="002E73A4"/>
    <w:rsid w:val="002E7C6B"/>
    <w:rsid w:val="002E7CDC"/>
    <w:rsid w:val="002F10AC"/>
    <w:rsid w:val="002F1191"/>
    <w:rsid w:val="002F1D3C"/>
    <w:rsid w:val="002F1F0A"/>
    <w:rsid w:val="002F2010"/>
    <w:rsid w:val="002F2818"/>
    <w:rsid w:val="002F2A77"/>
    <w:rsid w:val="002F30F8"/>
    <w:rsid w:val="002F32CC"/>
    <w:rsid w:val="002F342F"/>
    <w:rsid w:val="002F35ED"/>
    <w:rsid w:val="002F3770"/>
    <w:rsid w:val="002F46B4"/>
    <w:rsid w:val="002F4C4C"/>
    <w:rsid w:val="002F518C"/>
    <w:rsid w:val="002F555E"/>
    <w:rsid w:val="002F5CF1"/>
    <w:rsid w:val="002F5E98"/>
    <w:rsid w:val="002F62A6"/>
    <w:rsid w:val="002F64F7"/>
    <w:rsid w:val="002F770F"/>
    <w:rsid w:val="002F782B"/>
    <w:rsid w:val="00300ABD"/>
    <w:rsid w:val="00301464"/>
    <w:rsid w:val="00301631"/>
    <w:rsid w:val="003016FC"/>
    <w:rsid w:val="00301BFD"/>
    <w:rsid w:val="003025D7"/>
    <w:rsid w:val="00302E92"/>
    <w:rsid w:val="00302FA0"/>
    <w:rsid w:val="003030A6"/>
    <w:rsid w:val="003030F7"/>
    <w:rsid w:val="0030340C"/>
    <w:rsid w:val="00303D00"/>
    <w:rsid w:val="003040CC"/>
    <w:rsid w:val="0030431D"/>
    <w:rsid w:val="003047F3"/>
    <w:rsid w:val="00304A2A"/>
    <w:rsid w:val="00304C4E"/>
    <w:rsid w:val="00304DBB"/>
    <w:rsid w:val="003058D7"/>
    <w:rsid w:val="00305D7E"/>
    <w:rsid w:val="003060B9"/>
    <w:rsid w:val="003060C9"/>
    <w:rsid w:val="00306F28"/>
    <w:rsid w:val="003075CD"/>
    <w:rsid w:val="00307789"/>
    <w:rsid w:val="003078E3"/>
    <w:rsid w:val="003078EB"/>
    <w:rsid w:val="00307996"/>
    <w:rsid w:val="003102F5"/>
    <w:rsid w:val="0031072A"/>
    <w:rsid w:val="00310EBA"/>
    <w:rsid w:val="003112D0"/>
    <w:rsid w:val="00312777"/>
    <w:rsid w:val="003131C5"/>
    <w:rsid w:val="003135DA"/>
    <w:rsid w:val="00313D5D"/>
    <w:rsid w:val="00314058"/>
    <w:rsid w:val="00314F6D"/>
    <w:rsid w:val="00315618"/>
    <w:rsid w:val="00315B7E"/>
    <w:rsid w:val="003162A7"/>
    <w:rsid w:val="00316758"/>
    <w:rsid w:val="00316993"/>
    <w:rsid w:val="00317308"/>
    <w:rsid w:val="00317CA9"/>
    <w:rsid w:val="00317CE9"/>
    <w:rsid w:val="00317D7C"/>
    <w:rsid w:val="0032012E"/>
    <w:rsid w:val="003212B8"/>
    <w:rsid w:val="00321CEB"/>
    <w:rsid w:val="00323636"/>
    <w:rsid w:val="003246CF"/>
    <w:rsid w:val="00325A30"/>
    <w:rsid w:val="00326B33"/>
    <w:rsid w:val="00327C51"/>
    <w:rsid w:val="0033011C"/>
    <w:rsid w:val="003307E3"/>
    <w:rsid w:val="0033096A"/>
    <w:rsid w:val="00330D83"/>
    <w:rsid w:val="00332F8D"/>
    <w:rsid w:val="00333582"/>
    <w:rsid w:val="00333799"/>
    <w:rsid w:val="00333F5F"/>
    <w:rsid w:val="00334847"/>
    <w:rsid w:val="00334869"/>
    <w:rsid w:val="00335337"/>
    <w:rsid w:val="00335465"/>
    <w:rsid w:val="003355A2"/>
    <w:rsid w:val="00335662"/>
    <w:rsid w:val="00337654"/>
    <w:rsid w:val="00337B0E"/>
    <w:rsid w:val="00337C25"/>
    <w:rsid w:val="00340103"/>
    <w:rsid w:val="003405D7"/>
    <w:rsid w:val="00340E8F"/>
    <w:rsid w:val="00340F57"/>
    <w:rsid w:val="00341277"/>
    <w:rsid w:val="00341B6E"/>
    <w:rsid w:val="00342252"/>
    <w:rsid w:val="003427A6"/>
    <w:rsid w:val="00344085"/>
    <w:rsid w:val="00344121"/>
    <w:rsid w:val="003441C6"/>
    <w:rsid w:val="00345389"/>
    <w:rsid w:val="0034551F"/>
    <w:rsid w:val="003460CB"/>
    <w:rsid w:val="0034618C"/>
    <w:rsid w:val="00346D63"/>
    <w:rsid w:val="003479B8"/>
    <w:rsid w:val="00350299"/>
    <w:rsid w:val="00350C50"/>
    <w:rsid w:val="00351C0C"/>
    <w:rsid w:val="00351C31"/>
    <w:rsid w:val="00352439"/>
    <w:rsid w:val="003530B1"/>
    <w:rsid w:val="003532AF"/>
    <w:rsid w:val="00353AED"/>
    <w:rsid w:val="0035428D"/>
    <w:rsid w:val="00354EF9"/>
    <w:rsid w:val="003573B5"/>
    <w:rsid w:val="003573B6"/>
    <w:rsid w:val="00357A25"/>
    <w:rsid w:val="003605A5"/>
    <w:rsid w:val="003606D7"/>
    <w:rsid w:val="003619C8"/>
    <w:rsid w:val="00361CCD"/>
    <w:rsid w:val="00361EAF"/>
    <w:rsid w:val="00362405"/>
    <w:rsid w:val="00362C0C"/>
    <w:rsid w:val="00363427"/>
    <w:rsid w:val="0036372D"/>
    <w:rsid w:val="003637CC"/>
    <w:rsid w:val="00363EA9"/>
    <w:rsid w:val="0036461D"/>
    <w:rsid w:val="00364F20"/>
    <w:rsid w:val="0036595F"/>
    <w:rsid w:val="00365DC7"/>
    <w:rsid w:val="0036661B"/>
    <w:rsid w:val="00367020"/>
    <w:rsid w:val="003701E0"/>
    <w:rsid w:val="003703CF"/>
    <w:rsid w:val="0037071C"/>
    <w:rsid w:val="00370D1C"/>
    <w:rsid w:val="00370FC4"/>
    <w:rsid w:val="00372948"/>
    <w:rsid w:val="00372FE8"/>
    <w:rsid w:val="0037327D"/>
    <w:rsid w:val="00373416"/>
    <w:rsid w:val="00373F16"/>
    <w:rsid w:val="00374C5A"/>
    <w:rsid w:val="00374D1C"/>
    <w:rsid w:val="0037501D"/>
    <w:rsid w:val="003754F9"/>
    <w:rsid w:val="003758D7"/>
    <w:rsid w:val="00376A63"/>
    <w:rsid w:val="0037713C"/>
    <w:rsid w:val="00377CF8"/>
    <w:rsid w:val="003804D3"/>
    <w:rsid w:val="003807CD"/>
    <w:rsid w:val="003809D2"/>
    <w:rsid w:val="00381061"/>
    <w:rsid w:val="0038210B"/>
    <w:rsid w:val="0038290E"/>
    <w:rsid w:val="00382EFB"/>
    <w:rsid w:val="00384E79"/>
    <w:rsid w:val="003850F3"/>
    <w:rsid w:val="003859D1"/>
    <w:rsid w:val="00385A39"/>
    <w:rsid w:val="00385F31"/>
    <w:rsid w:val="003868AB"/>
    <w:rsid w:val="00387274"/>
    <w:rsid w:val="003874D5"/>
    <w:rsid w:val="003874ED"/>
    <w:rsid w:val="00390067"/>
    <w:rsid w:val="0039023E"/>
    <w:rsid w:val="00390318"/>
    <w:rsid w:val="00390910"/>
    <w:rsid w:val="00391068"/>
    <w:rsid w:val="0039191D"/>
    <w:rsid w:val="00391984"/>
    <w:rsid w:val="00391CFF"/>
    <w:rsid w:val="0039248B"/>
    <w:rsid w:val="00392BF9"/>
    <w:rsid w:val="00393C90"/>
    <w:rsid w:val="00393D9F"/>
    <w:rsid w:val="00393DF4"/>
    <w:rsid w:val="00394B8A"/>
    <w:rsid w:val="00394FD8"/>
    <w:rsid w:val="0039541E"/>
    <w:rsid w:val="00395D1A"/>
    <w:rsid w:val="00395FEA"/>
    <w:rsid w:val="00396199"/>
    <w:rsid w:val="003961C4"/>
    <w:rsid w:val="00396975"/>
    <w:rsid w:val="00396AA8"/>
    <w:rsid w:val="00396C34"/>
    <w:rsid w:val="00397495"/>
    <w:rsid w:val="0039758D"/>
    <w:rsid w:val="003978D7"/>
    <w:rsid w:val="00397A3B"/>
    <w:rsid w:val="00397CBF"/>
    <w:rsid w:val="003A07E5"/>
    <w:rsid w:val="003A10CE"/>
    <w:rsid w:val="003A1909"/>
    <w:rsid w:val="003A1997"/>
    <w:rsid w:val="003A21AA"/>
    <w:rsid w:val="003A2E0F"/>
    <w:rsid w:val="003A312A"/>
    <w:rsid w:val="003A3310"/>
    <w:rsid w:val="003A34F9"/>
    <w:rsid w:val="003A39E5"/>
    <w:rsid w:val="003A3AC2"/>
    <w:rsid w:val="003A3EEE"/>
    <w:rsid w:val="003A53A7"/>
    <w:rsid w:val="003A5AA3"/>
    <w:rsid w:val="003A5DAD"/>
    <w:rsid w:val="003A6541"/>
    <w:rsid w:val="003A6716"/>
    <w:rsid w:val="003A6789"/>
    <w:rsid w:val="003A67BA"/>
    <w:rsid w:val="003A6A38"/>
    <w:rsid w:val="003A6D47"/>
    <w:rsid w:val="003A6E2B"/>
    <w:rsid w:val="003A6F74"/>
    <w:rsid w:val="003A7827"/>
    <w:rsid w:val="003A79DA"/>
    <w:rsid w:val="003A7A0B"/>
    <w:rsid w:val="003A7C8D"/>
    <w:rsid w:val="003A7D4F"/>
    <w:rsid w:val="003B0C48"/>
    <w:rsid w:val="003B1ABD"/>
    <w:rsid w:val="003B283D"/>
    <w:rsid w:val="003B2876"/>
    <w:rsid w:val="003B2D24"/>
    <w:rsid w:val="003B3C81"/>
    <w:rsid w:val="003B3CEF"/>
    <w:rsid w:val="003B4E65"/>
    <w:rsid w:val="003B5489"/>
    <w:rsid w:val="003B5F06"/>
    <w:rsid w:val="003B6054"/>
    <w:rsid w:val="003B6218"/>
    <w:rsid w:val="003B64AA"/>
    <w:rsid w:val="003B64ED"/>
    <w:rsid w:val="003B66B0"/>
    <w:rsid w:val="003B68C1"/>
    <w:rsid w:val="003B73D7"/>
    <w:rsid w:val="003C0064"/>
    <w:rsid w:val="003C0A96"/>
    <w:rsid w:val="003C0ABA"/>
    <w:rsid w:val="003C0EB5"/>
    <w:rsid w:val="003C1418"/>
    <w:rsid w:val="003C1B39"/>
    <w:rsid w:val="003C1CB1"/>
    <w:rsid w:val="003C22A7"/>
    <w:rsid w:val="003C26F5"/>
    <w:rsid w:val="003C3D46"/>
    <w:rsid w:val="003C3D6E"/>
    <w:rsid w:val="003C3FE7"/>
    <w:rsid w:val="003C4350"/>
    <w:rsid w:val="003C45E0"/>
    <w:rsid w:val="003C45E1"/>
    <w:rsid w:val="003C4666"/>
    <w:rsid w:val="003C4C41"/>
    <w:rsid w:val="003C4E09"/>
    <w:rsid w:val="003C4E10"/>
    <w:rsid w:val="003C5115"/>
    <w:rsid w:val="003C5882"/>
    <w:rsid w:val="003C5A3C"/>
    <w:rsid w:val="003C5B16"/>
    <w:rsid w:val="003D03AB"/>
    <w:rsid w:val="003D077E"/>
    <w:rsid w:val="003D16E6"/>
    <w:rsid w:val="003D19ED"/>
    <w:rsid w:val="003D1C7C"/>
    <w:rsid w:val="003D1F0F"/>
    <w:rsid w:val="003D30A6"/>
    <w:rsid w:val="003D4573"/>
    <w:rsid w:val="003D45A3"/>
    <w:rsid w:val="003D463A"/>
    <w:rsid w:val="003D4C92"/>
    <w:rsid w:val="003D525C"/>
    <w:rsid w:val="003D54E7"/>
    <w:rsid w:val="003D5B1A"/>
    <w:rsid w:val="003D5D29"/>
    <w:rsid w:val="003D619F"/>
    <w:rsid w:val="003D712F"/>
    <w:rsid w:val="003D71C7"/>
    <w:rsid w:val="003D7DCB"/>
    <w:rsid w:val="003E022E"/>
    <w:rsid w:val="003E0235"/>
    <w:rsid w:val="003E0501"/>
    <w:rsid w:val="003E0765"/>
    <w:rsid w:val="003E098F"/>
    <w:rsid w:val="003E0BF8"/>
    <w:rsid w:val="003E11A8"/>
    <w:rsid w:val="003E1823"/>
    <w:rsid w:val="003E1B8B"/>
    <w:rsid w:val="003E291F"/>
    <w:rsid w:val="003E4AD3"/>
    <w:rsid w:val="003E5332"/>
    <w:rsid w:val="003E7E57"/>
    <w:rsid w:val="003F0475"/>
    <w:rsid w:val="003F0FB2"/>
    <w:rsid w:val="003F11A7"/>
    <w:rsid w:val="003F12B1"/>
    <w:rsid w:val="003F1A14"/>
    <w:rsid w:val="003F1F0B"/>
    <w:rsid w:val="003F28D4"/>
    <w:rsid w:val="003F2DBA"/>
    <w:rsid w:val="003F37C9"/>
    <w:rsid w:val="003F50F0"/>
    <w:rsid w:val="003F521F"/>
    <w:rsid w:val="003F559F"/>
    <w:rsid w:val="003F5889"/>
    <w:rsid w:val="003F60F5"/>
    <w:rsid w:val="003F6C3D"/>
    <w:rsid w:val="003F6E1A"/>
    <w:rsid w:val="003F6F08"/>
    <w:rsid w:val="003F6FE9"/>
    <w:rsid w:val="003F787D"/>
    <w:rsid w:val="003F7F2E"/>
    <w:rsid w:val="00400459"/>
    <w:rsid w:val="00400702"/>
    <w:rsid w:val="00400B49"/>
    <w:rsid w:val="00400EFB"/>
    <w:rsid w:val="004012C7"/>
    <w:rsid w:val="00401357"/>
    <w:rsid w:val="0040135D"/>
    <w:rsid w:val="00401B12"/>
    <w:rsid w:val="004024E5"/>
    <w:rsid w:val="00402B54"/>
    <w:rsid w:val="00402CBC"/>
    <w:rsid w:val="00403386"/>
    <w:rsid w:val="004037FF"/>
    <w:rsid w:val="00404CA2"/>
    <w:rsid w:val="004051F1"/>
    <w:rsid w:val="00405266"/>
    <w:rsid w:val="00405411"/>
    <w:rsid w:val="00405ACE"/>
    <w:rsid w:val="00405CB7"/>
    <w:rsid w:val="00405D4E"/>
    <w:rsid w:val="0040653A"/>
    <w:rsid w:val="00407725"/>
    <w:rsid w:val="00407D5D"/>
    <w:rsid w:val="00410355"/>
    <w:rsid w:val="004103DE"/>
    <w:rsid w:val="004107C7"/>
    <w:rsid w:val="00410D39"/>
    <w:rsid w:val="004110F7"/>
    <w:rsid w:val="00411308"/>
    <w:rsid w:val="004118A6"/>
    <w:rsid w:val="00411A66"/>
    <w:rsid w:val="004127BE"/>
    <w:rsid w:val="00412F5A"/>
    <w:rsid w:val="00413258"/>
    <w:rsid w:val="004134E3"/>
    <w:rsid w:val="00413AF7"/>
    <w:rsid w:val="00413B27"/>
    <w:rsid w:val="00413BE8"/>
    <w:rsid w:val="004143E1"/>
    <w:rsid w:val="004146C3"/>
    <w:rsid w:val="004146EE"/>
    <w:rsid w:val="004164DD"/>
    <w:rsid w:val="00416A4C"/>
    <w:rsid w:val="0041764A"/>
    <w:rsid w:val="00417739"/>
    <w:rsid w:val="00420310"/>
    <w:rsid w:val="0042173D"/>
    <w:rsid w:val="00421D40"/>
    <w:rsid w:val="00422B14"/>
    <w:rsid w:val="00422E33"/>
    <w:rsid w:val="00423394"/>
    <w:rsid w:val="00423E86"/>
    <w:rsid w:val="004241C9"/>
    <w:rsid w:val="004252EB"/>
    <w:rsid w:val="0042535D"/>
    <w:rsid w:val="00426317"/>
    <w:rsid w:val="00426FD9"/>
    <w:rsid w:val="004279A0"/>
    <w:rsid w:val="00427A06"/>
    <w:rsid w:val="004310A5"/>
    <w:rsid w:val="004319D8"/>
    <w:rsid w:val="00432B3A"/>
    <w:rsid w:val="00433052"/>
    <w:rsid w:val="00434144"/>
    <w:rsid w:val="00434A93"/>
    <w:rsid w:val="00435FAC"/>
    <w:rsid w:val="004370BD"/>
    <w:rsid w:val="0043738F"/>
    <w:rsid w:val="004378B1"/>
    <w:rsid w:val="00437A7A"/>
    <w:rsid w:val="00440AEB"/>
    <w:rsid w:val="00441473"/>
    <w:rsid w:val="00442140"/>
    <w:rsid w:val="0044226F"/>
    <w:rsid w:val="004422AD"/>
    <w:rsid w:val="004423D8"/>
    <w:rsid w:val="004430A8"/>
    <w:rsid w:val="004441DD"/>
    <w:rsid w:val="00444468"/>
    <w:rsid w:val="00444859"/>
    <w:rsid w:val="00444C35"/>
    <w:rsid w:val="00444E0E"/>
    <w:rsid w:val="00445163"/>
    <w:rsid w:val="004459B7"/>
    <w:rsid w:val="0044619D"/>
    <w:rsid w:val="00446D99"/>
    <w:rsid w:val="0045042C"/>
    <w:rsid w:val="004504FC"/>
    <w:rsid w:val="0045056A"/>
    <w:rsid w:val="0045064B"/>
    <w:rsid w:val="00450864"/>
    <w:rsid w:val="0045153E"/>
    <w:rsid w:val="00451E00"/>
    <w:rsid w:val="00451FF4"/>
    <w:rsid w:val="0045256C"/>
    <w:rsid w:val="00452B71"/>
    <w:rsid w:val="00453218"/>
    <w:rsid w:val="004539F2"/>
    <w:rsid w:val="004544A2"/>
    <w:rsid w:val="00454501"/>
    <w:rsid w:val="00454725"/>
    <w:rsid w:val="00455BA0"/>
    <w:rsid w:val="00455C49"/>
    <w:rsid w:val="00456949"/>
    <w:rsid w:val="00456A50"/>
    <w:rsid w:val="00457385"/>
    <w:rsid w:val="004604E1"/>
    <w:rsid w:val="004611FF"/>
    <w:rsid w:val="00461767"/>
    <w:rsid w:val="00461D67"/>
    <w:rsid w:val="00461E2B"/>
    <w:rsid w:val="004624F6"/>
    <w:rsid w:val="00462881"/>
    <w:rsid w:val="00462BE1"/>
    <w:rsid w:val="00462CD8"/>
    <w:rsid w:val="00463B1D"/>
    <w:rsid w:val="00463BA8"/>
    <w:rsid w:val="004644E4"/>
    <w:rsid w:val="00465224"/>
    <w:rsid w:val="00466371"/>
    <w:rsid w:val="0046637B"/>
    <w:rsid w:val="00466DEB"/>
    <w:rsid w:val="00466F9E"/>
    <w:rsid w:val="00467418"/>
    <w:rsid w:val="00467B46"/>
    <w:rsid w:val="004700EE"/>
    <w:rsid w:val="00470C7B"/>
    <w:rsid w:val="00470CD3"/>
    <w:rsid w:val="00471253"/>
    <w:rsid w:val="004715D4"/>
    <w:rsid w:val="00472278"/>
    <w:rsid w:val="00472907"/>
    <w:rsid w:val="004729E5"/>
    <w:rsid w:val="00472B27"/>
    <w:rsid w:val="00472F28"/>
    <w:rsid w:val="00473C5F"/>
    <w:rsid w:val="00474330"/>
    <w:rsid w:val="00475297"/>
    <w:rsid w:val="00475820"/>
    <w:rsid w:val="00475898"/>
    <w:rsid w:val="004758F1"/>
    <w:rsid w:val="00475B60"/>
    <w:rsid w:val="004764DC"/>
    <w:rsid w:val="0047658A"/>
    <w:rsid w:val="00476A3E"/>
    <w:rsid w:val="00476E06"/>
    <w:rsid w:val="00477161"/>
    <w:rsid w:val="004772B8"/>
    <w:rsid w:val="0047786B"/>
    <w:rsid w:val="00477C1F"/>
    <w:rsid w:val="00477D94"/>
    <w:rsid w:val="00480013"/>
    <w:rsid w:val="004818D5"/>
    <w:rsid w:val="00481E62"/>
    <w:rsid w:val="004820F7"/>
    <w:rsid w:val="004827AC"/>
    <w:rsid w:val="00482CCF"/>
    <w:rsid w:val="00482D25"/>
    <w:rsid w:val="00482FF5"/>
    <w:rsid w:val="00483025"/>
    <w:rsid w:val="00484011"/>
    <w:rsid w:val="00486B0A"/>
    <w:rsid w:val="00486F9F"/>
    <w:rsid w:val="0048714A"/>
    <w:rsid w:val="004874A1"/>
    <w:rsid w:val="0048797E"/>
    <w:rsid w:val="00487A3A"/>
    <w:rsid w:val="00487A82"/>
    <w:rsid w:val="00490349"/>
    <w:rsid w:val="004909B9"/>
    <w:rsid w:val="00490C97"/>
    <w:rsid w:val="00490FCF"/>
    <w:rsid w:val="00491005"/>
    <w:rsid w:val="00491044"/>
    <w:rsid w:val="00491598"/>
    <w:rsid w:val="00491F51"/>
    <w:rsid w:val="00492398"/>
    <w:rsid w:val="0049276A"/>
    <w:rsid w:val="0049296A"/>
    <w:rsid w:val="00493291"/>
    <w:rsid w:val="00493B46"/>
    <w:rsid w:val="004947A3"/>
    <w:rsid w:val="0049495A"/>
    <w:rsid w:val="004955A8"/>
    <w:rsid w:val="004959FE"/>
    <w:rsid w:val="00495CAE"/>
    <w:rsid w:val="00495DD1"/>
    <w:rsid w:val="00497275"/>
    <w:rsid w:val="0049758D"/>
    <w:rsid w:val="00497711"/>
    <w:rsid w:val="00497B4C"/>
    <w:rsid w:val="004A039E"/>
    <w:rsid w:val="004A104E"/>
    <w:rsid w:val="004A165D"/>
    <w:rsid w:val="004A1846"/>
    <w:rsid w:val="004A35D4"/>
    <w:rsid w:val="004A3D62"/>
    <w:rsid w:val="004A4454"/>
    <w:rsid w:val="004A4584"/>
    <w:rsid w:val="004A49BE"/>
    <w:rsid w:val="004A5738"/>
    <w:rsid w:val="004A5C1E"/>
    <w:rsid w:val="004A6E26"/>
    <w:rsid w:val="004A6ED5"/>
    <w:rsid w:val="004A7459"/>
    <w:rsid w:val="004B0051"/>
    <w:rsid w:val="004B009E"/>
    <w:rsid w:val="004B18C4"/>
    <w:rsid w:val="004B2002"/>
    <w:rsid w:val="004B2429"/>
    <w:rsid w:val="004B327B"/>
    <w:rsid w:val="004B351E"/>
    <w:rsid w:val="004B3AB2"/>
    <w:rsid w:val="004B3E57"/>
    <w:rsid w:val="004B477A"/>
    <w:rsid w:val="004B5333"/>
    <w:rsid w:val="004B5C56"/>
    <w:rsid w:val="004B5E9F"/>
    <w:rsid w:val="004B6345"/>
    <w:rsid w:val="004B63DB"/>
    <w:rsid w:val="004B645A"/>
    <w:rsid w:val="004B66D0"/>
    <w:rsid w:val="004B68C0"/>
    <w:rsid w:val="004B6A0B"/>
    <w:rsid w:val="004B6DA9"/>
    <w:rsid w:val="004B6DBB"/>
    <w:rsid w:val="004C0B51"/>
    <w:rsid w:val="004C0EB7"/>
    <w:rsid w:val="004C18E3"/>
    <w:rsid w:val="004C1E09"/>
    <w:rsid w:val="004C1F68"/>
    <w:rsid w:val="004C264C"/>
    <w:rsid w:val="004C2DF2"/>
    <w:rsid w:val="004C32AB"/>
    <w:rsid w:val="004C3DF7"/>
    <w:rsid w:val="004C4933"/>
    <w:rsid w:val="004C5632"/>
    <w:rsid w:val="004C5C17"/>
    <w:rsid w:val="004C63C0"/>
    <w:rsid w:val="004C68AB"/>
    <w:rsid w:val="004C69E8"/>
    <w:rsid w:val="004C715D"/>
    <w:rsid w:val="004C788B"/>
    <w:rsid w:val="004D07C4"/>
    <w:rsid w:val="004D1C28"/>
    <w:rsid w:val="004D1F3F"/>
    <w:rsid w:val="004D25CD"/>
    <w:rsid w:val="004D47A8"/>
    <w:rsid w:val="004D5531"/>
    <w:rsid w:val="004D59AF"/>
    <w:rsid w:val="004D5B47"/>
    <w:rsid w:val="004D5BA5"/>
    <w:rsid w:val="004D5C73"/>
    <w:rsid w:val="004D696D"/>
    <w:rsid w:val="004D6EF1"/>
    <w:rsid w:val="004D71A5"/>
    <w:rsid w:val="004D72F4"/>
    <w:rsid w:val="004D77C5"/>
    <w:rsid w:val="004D7C2D"/>
    <w:rsid w:val="004E0E2F"/>
    <w:rsid w:val="004E1710"/>
    <w:rsid w:val="004E192D"/>
    <w:rsid w:val="004E1D07"/>
    <w:rsid w:val="004E21E4"/>
    <w:rsid w:val="004E23DB"/>
    <w:rsid w:val="004E24FE"/>
    <w:rsid w:val="004E4316"/>
    <w:rsid w:val="004E45B7"/>
    <w:rsid w:val="004E48FE"/>
    <w:rsid w:val="004E5414"/>
    <w:rsid w:val="004E5458"/>
    <w:rsid w:val="004E5A41"/>
    <w:rsid w:val="004E6408"/>
    <w:rsid w:val="004E6ABC"/>
    <w:rsid w:val="004E6F91"/>
    <w:rsid w:val="004F0D14"/>
    <w:rsid w:val="004F1187"/>
    <w:rsid w:val="004F1277"/>
    <w:rsid w:val="004F1301"/>
    <w:rsid w:val="004F134E"/>
    <w:rsid w:val="004F14BD"/>
    <w:rsid w:val="004F1B1F"/>
    <w:rsid w:val="004F20C5"/>
    <w:rsid w:val="004F3D5D"/>
    <w:rsid w:val="004F44C3"/>
    <w:rsid w:val="004F4669"/>
    <w:rsid w:val="004F4BE0"/>
    <w:rsid w:val="004F4F79"/>
    <w:rsid w:val="004F50C7"/>
    <w:rsid w:val="004F54A2"/>
    <w:rsid w:val="004F5EE3"/>
    <w:rsid w:val="004F605A"/>
    <w:rsid w:val="004F6775"/>
    <w:rsid w:val="004F6F95"/>
    <w:rsid w:val="004F7232"/>
    <w:rsid w:val="004F7A81"/>
    <w:rsid w:val="0050025A"/>
    <w:rsid w:val="005009EB"/>
    <w:rsid w:val="00500C73"/>
    <w:rsid w:val="00500F6A"/>
    <w:rsid w:val="0050106C"/>
    <w:rsid w:val="00501251"/>
    <w:rsid w:val="005016E2"/>
    <w:rsid w:val="00501ACF"/>
    <w:rsid w:val="005020E3"/>
    <w:rsid w:val="0050231F"/>
    <w:rsid w:val="00502522"/>
    <w:rsid w:val="00504641"/>
    <w:rsid w:val="005055F3"/>
    <w:rsid w:val="0050618E"/>
    <w:rsid w:val="00506376"/>
    <w:rsid w:val="005064FE"/>
    <w:rsid w:val="005067DD"/>
    <w:rsid w:val="00506A43"/>
    <w:rsid w:val="00506C5C"/>
    <w:rsid w:val="00510308"/>
    <w:rsid w:val="005107B2"/>
    <w:rsid w:val="005108C3"/>
    <w:rsid w:val="005110DB"/>
    <w:rsid w:val="005111AB"/>
    <w:rsid w:val="00511CFC"/>
    <w:rsid w:val="0051230F"/>
    <w:rsid w:val="00513F9D"/>
    <w:rsid w:val="00514105"/>
    <w:rsid w:val="005149A0"/>
    <w:rsid w:val="00514A38"/>
    <w:rsid w:val="00514D92"/>
    <w:rsid w:val="00514EB8"/>
    <w:rsid w:val="005151C2"/>
    <w:rsid w:val="005158E1"/>
    <w:rsid w:val="0051603E"/>
    <w:rsid w:val="00516746"/>
    <w:rsid w:val="00516E68"/>
    <w:rsid w:val="00516F48"/>
    <w:rsid w:val="00517973"/>
    <w:rsid w:val="00517AC1"/>
    <w:rsid w:val="00517D31"/>
    <w:rsid w:val="00520488"/>
    <w:rsid w:val="005207F5"/>
    <w:rsid w:val="00520B9A"/>
    <w:rsid w:val="00521CD5"/>
    <w:rsid w:val="0052249F"/>
    <w:rsid w:val="005225D0"/>
    <w:rsid w:val="00522D3D"/>
    <w:rsid w:val="005234C8"/>
    <w:rsid w:val="00523D1C"/>
    <w:rsid w:val="0052431E"/>
    <w:rsid w:val="005244DF"/>
    <w:rsid w:val="00524C5D"/>
    <w:rsid w:val="005261AE"/>
    <w:rsid w:val="00526F0D"/>
    <w:rsid w:val="00527242"/>
    <w:rsid w:val="00530155"/>
    <w:rsid w:val="0053122D"/>
    <w:rsid w:val="00531420"/>
    <w:rsid w:val="005314D9"/>
    <w:rsid w:val="00531A99"/>
    <w:rsid w:val="00531C9D"/>
    <w:rsid w:val="0053203C"/>
    <w:rsid w:val="005320D8"/>
    <w:rsid w:val="00532E6E"/>
    <w:rsid w:val="005332CE"/>
    <w:rsid w:val="00533C6D"/>
    <w:rsid w:val="0053427D"/>
    <w:rsid w:val="00534E05"/>
    <w:rsid w:val="00534E87"/>
    <w:rsid w:val="00535B7B"/>
    <w:rsid w:val="00536913"/>
    <w:rsid w:val="00536ED9"/>
    <w:rsid w:val="005370BE"/>
    <w:rsid w:val="00537205"/>
    <w:rsid w:val="005372F8"/>
    <w:rsid w:val="0053735D"/>
    <w:rsid w:val="00537CE0"/>
    <w:rsid w:val="00537D4E"/>
    <w:rsid w:val="005401EA"/>
    <w:rsid w:val="00540758"/>
    <w:rsid w:val="0054079E"/>
    <w:rsid w:val="00540BDB"/>
    <w:rsid w:val="00541216"/>
    <w:rsid w:val="005415D4"/>
    <w:rsid w:val="00541A33"/>
    <w:rsid w:val="005421D9"/>
    <w:rsid w:val="005423A8"/>
    <w:rsid w:val="00542A73"/>
    <w:rsid w:val="005430B0"/>
    <w:rsid w:val="0054327F"/>
    <w:rsid w:val="0054392C"/>
    <w:rsid w:val="00543959"/>
    <w:rsid w:val="00543B14"/>
    <w:rsid w:val="00543B33"/>
    <w:rsid w:val="0054444A"/>
    <w:rsid w:val="00544584"/>
    <w:rsid w:val="00544930"/>
    <w:rsid w:val="00544E85"/>
    <w:rsid w:val="005453BC"/>
    <w:rsid w:val="00545D86"/>
    <w:rsid w:val="005468EF"/>
    <w:rsid w:val="00546EFB"/>
    <w:rsid w:val="005475BC"/>
    <w:rsid w:val="00547EA0"/>
    <w:rsid w:val="005506B8"/>
    <w:rsid w:val="00550BC5"/>
    <w:rsid w:val="00550CEB"/>
    <w:rsid w:val="00551050"/>
    <w:rsid w:val="0055113E"/>
    <w:rsid w:val="00551706"/>
    <w:rsid w:val="00551B29"/>
    <w:rsid w:val="00551DC2"/>
    <w:rsid w:val="005535B1"/>
    <w:rsid w:val="005535B4"/>
    <w:rsid w:val="00554954"/>
    <w:rsid w:val="00555179"/>
    <w:rsid w:val="00555440"/>
    <w:rsid w:val="0055565B"/>
    <w:rsid w:val="005557F0"/>
    <w:rsid w:val="005558CA"/>
    <w:rsid w:val="00555C3A"/>
    <w:rsid w:val="005562DC"/>
    <w:rsid w:val="005574CA"/>
    <w:rsid w:val="00557657"/>
    <w:rsid w:val="0056008D"/>
    <w:rsid w:val="00560567"/>
    <w:rsid w:val="00560F2B"/>
    <w:rsid w:val="00561683"/>
    <w:rsid w:val="00561934"/>
    <w:rsid w:val="005624DC"/>
    <w:rsid w:val="00563037"/>
    <w:rsid w:val="0056346B"/>
    <w:rsid w:val="005634DC"/>
    <w:rsid w:val="005635C3"/>
    <w:rsid w:val="00563B00"/>
    <w:rsid w:val="00563E5B"/>
    <w:rsid w:val="00564143"/>
    <w:rsid w:val="005647FA"/>
    <w:rsid w:val="00564E01"/>
    <w:rsid w:val="00566FAC"/>
    <w:rsid w:val="00567748"/>
    <w:rsid w:val="00567BA2"/>
    <w:rsid w:val="00570657"/>
    <w:rsid w:val="00570D31"/>
    <w:rsid w:val="00570D9E"/>
    <w:rsid w:val="00570DCC"/>
    <w:rsid w:val="00571465"/>
    <w:rsid w:val="00571CE8"/>
    <w:rsid w:val="0057237C"/>
    <w:rsid w:val="00572818"/>
    <w:rsid w:val="00573095"/>
    <w:rsid w:val="005734A8"/>
    <w:rsid w:val="00573AA7"/>
    <w:rsid w:val="00573F40"/>
    <w:rsid w:val="005742C7"/>
    <w:rsid w:val="0057453F"/>
    <w:rsid w:val="00574B24"/>
    <w:rsid w:val="00575863"/>
    <w:rsid w:val="00576323"/>
    <w:rsid w:val="0057662D"/>
    <w:rsid w:val="00576C95"/>
    <w:rsid w:val="00580268"/>
    <w:rsid w:val="005802F8"/>
    <w:rsid w:val="00580348"/>
    <w:rsid w:val="005804A1"/>
    <w:rsid w:val="005804DA"/>
    <w:rsid w:val="0058065E"/>
    <w:rsid w:val="00580AD7"/>
    <w:rsid w:val="00580E05"/>
    <w:rsid w:val="005810F2"/>
    <w:rsid w:val="00581AC9"/>
    <w:rsid w:val="0058221A"/>
    <w:rsid w:val="005824F4"/>
    <w:rsid w:val="005828FB"/>
    <w:rsid w:val="00582924"/>
    <w:rsid w:val="00582D39"/>
    <w:rsid w:val="00583F1A"/>
    <w:rsid w:val="00584493"/>
    <w:rsid w:val="00584512"/>
    <w:rsid w:val="005845C6"/>
    <w:rsid w:val="00584CB0"/>
    <w:rsid w:val="00584D1F"/>
    <w:rsid w:val="00584F61"/>
    <w:rsid w:val="0058518A"/>
    <w:rsid w:val="00585805"/>
    <w:rsid w:val="00586C55"/>
    <w:rsid w:val="00586F4D"/>
    <w:rsid w:val="005872F1"/>
    <w:rsid w:val="00587390"/>
    <w:rsid w:val="0058749C"/>
    <w:rsid w:val="005908CD"/>
    <w:rsid w:val="00590C3F"/>
    <w:rsid w:val="00591177"/>
    <w:rsid w:val="0059192A"/>
    <w:rsid w:val="005921FA"/>
    <w:rsid w:val="00592294"/>
    <w:rsid w:val="005926A4"/>
    <w:rsid w:val="005929AF"/>
    <w:rsid w:val="00593077"/>
    <w:rsid w:val="005933DF"/>
    <w:rsid w:val="0059384E"/>
    <w:rsid w:val="00593861"/>
    <w:rsid w:val="005946C4"/>
    <w:rsid w:val="00595A26"/>
    <w:rsid w:val="00595B4B"/>
    <w:rsid w:val="00595D63"/>
    <w:rsid w:val="005960C2"/>
    <w:rsid w:val="00596752"/>
    <w:rsid w:val="00596FAC"/>
    <w:rsid w:val="00597404"/>
    <w:rsid w:val="005975C7"/>
    <w:rsid w:val="00597BB4"/>
    <w:rsid w:val="00597F3E"/>
    <w:rsid w:val="005A0897"/>
    <w:rsid w:val="005A11E7"/>
    <w:rsid w:val="005A1D67"/>
    <w:rsid w:val="005A2693"/>
    <w:rsid w:val="005A2BF8"/>
    <w:rsid w:val="005A2C83"/>
    <w:rsid w:val="005A3737"/>
    <w:rsid w:val="005A468E"/>
    <w:rsid w:val="005A47C2"/>
    <w:rsid w:val="005A4AD2"/>
    <w:rsid w:val="005A4E18"/>
    <w:rsid w:val="005A53AD"/>
    <w:rsid w:val="005A564E"/>
    <w:rsid w:val="005A5863"/>
    <w:rsid w:val="005A5A53"/>
    <w:rsid w:val="005A5A74"/>
    <w:rsid w:val="005A5B4C"/>
    <w:rsid w:val="005A629C"/>
    <w:rsid w:val="005A7D07"/>
    <w:rsid w:val="005B03F9"/>
    <w:rsid w:val="005B0420"/>
    <w:rsid w:val="005B0661"/>
    <w:rsid w:val="005B0B07"/>
    <w:rsid w:val="005B0E16"/>
    <w:rsid w:val="005B1191"/>
    <w:rsid w:val="005B13D3"/>
    <w:rsid w:val="005B15A9"/>
    <w:rsid w:val="005B1F03"/>
    <w:rsid w:val="005B2042"/>
    <w:rsid w:val="005B2C0F"/>
    <w:rsid w:val="005B2D3E"/>
    <w:rsid w:val="005B3A12"/>
    <w:rsid w:val="005B3C81"/>
    <w:rsid w:val="005B4C7F"/>
    <w:rsid w:val="005B4F1B"/>
    <w:rsid w:val="005B5419"/>
    <w:rsid w:val="005B5780"/>
    <w:rsid w:val="005B5AC2"/>
    <w:rsid w:val="005B6352"/>
    <w:rsid w:val="005B6584"/>
    <w:rsid w:val="005B7FCA"/>
    <w:rsid w:val="005C0356"/>
    <w:rsid w:val="005C18B7"/>
    <w:rsid w:val="005C195B"/>
    <w:rsid w:val="005C1AD9"/>
    <w:rsid w:val="005C208A"/>
    <w:rsid w:val="005C22C1"/>
    <w:rsid w:val="005C28CE"/>
    <w:rsid w:val="005C5153"/>
    <w:rsid w:val="005C54E0"/>
    <w:rsid w:val="005C57A4"/>
    <w:rsid w:val="005C5E0E"/>
    <w:rsid w:val="005C63AE"/>
    <w:rsid w:val="005C695A"/>
    <w:rsid w:val="005C7027"/>
    <w:rsid w:val="005C72F3"/>
    <w:rsid w:val="005D07D3"/>
    <w:rsid w:val="005D1245"/>
    <w:rsid w:val="005D1443"/>
    <w:rsid w:val="005D2988"/>
    <w:rsid w:val="005D32A4"/>
    <w:rsid w:val="005D48EA"/>
    <w:rsid w:val="005D4CB2"/>
    <w:rsid w:val="005D4D43"/>
    <w:rsid w:val="005D5F8B"/>
    <w:rsid w:val="005D6002"/>
    <w:rsid w:val="005D607F"/>
    <w:rsid w:val="005D63D5"/>
    <w:rsid w:val="005D726C"/>
    <w:rsid w:val="005D75BB"/>
    <w:rsid w:val="005D77BC"/>
    <w:rsid w:val="005D79E6"/>
    <w:rsid w:val="005D7A16"/>
    <w:rsid w:val="005D7CDD"/>
    <w:rsid w:val="005E0422"/>
    <w:rsid w:val="005E0B28"/>
    <w:rsid w:val="005E0F70"/>
    <w:rsid w:val="005E1183"/>
    <w:rsid w:val="005E1750"/>
    <w:rsid w:val="005E2057"/>
    <w:rsid w:val="005E205C"/>
    <w:rsid w:val="005E23C7"/>
    <w:rsid w:val="005E2EC3"/>
    <w:rsid w:val="005E30D3"/>
    <w:rsid w:val="005E33A7"/>
    <w:rsid w:val="005E3D34"/>
    <w:rsid w:val="005E41C9"/>
    <w:rsid w:val="005E47C0"/>
    <w:rsid w:val="005E47E6"/>
    <w:rsid w:val="005E4D8D"/>
    <w:rsid w:val="005E5593"/>
    <w:rsid w:val="005E57F9"/>
    <w:rsid w:val="005E5A2F"/>
    <w:rsid w:val="005E6080"/>
    <w:rsid w:val="005E7043"/>
    <w:rsid w:val="005E7341"/>
    <w:rsid w:val="005E75E1"/>
    <w:rsid w:val="005F00B4"/>
    <w:rsid w:val="005F05DE"/>
    <w:rsid w:val="005F08DB"/>
    <w:rsid w:val="005F0AF9"/>
    <w:rsid w:val="005F19FE"/>
    <w:rsid w:val="005F1F61"/>
    <w:rsid w:val="005F22BF"/>
    <w:rsid w:val="005F35DD"/>
    <w:rsid w:val="005F3E54"/>
    <w:rsid w:val="005F3EBF"/>
    <w:rsid w:val="005F450B"/>
    <w:rsid w:val="005F55F4"/>
    <w:rsid w:val="005F57EA"/>
    <w:rsid w:val="005F5ABE"/>
    <w:rsid w:val="005F6028"/>
    <w:rsid w:val="005F62F2"/>
    <w:rsid w:val="005F6983"/>
    <w:rsid w:val="005F6B7A"/>
    <w:rsid w:val="005F74D8"/>
    <w:rsid w:val="005F74E0"/>
    <w:rsid w:val="005F78A2"/>
    <w:rsid w:val="005F7E77"/>
    <w:rsid w:val="005F7F3A"/>
    <w:rsid w:val="00600656"/>
    <w:rsid w:val="00600786"/>
    <w:rsid w:val="00600BB7"/>
    <w:rsid w:val="00601AA5"/>
    <w:rsid w:val="00601CF7"/>
    <w:rsid w:val="00602006"/>
    <w:rsid w:val="00602CB2"/>
    <w:rsid w:val="00602EBC"/>
    <w:rsid w:val="00602EEA"/>
    <w:rsid w:val="0060330B"/>
    <w:rsid w:val="00603367"/>
    <w:rsid w:val="00603E5A"/>
    <w:rsid w:val="00604846"/>
    <w:rsid w:val="00604A6E"/>
    <w:rsid w:val="006052F7"/>
    <w:rsid w:val="006056EE"/>
    <w:rsid w:val="00605DA1"/>
    <w:rsid w:val="006060EB"/>
    <w:rsid w:val="00606990"/>
    <w:rsid w:val="00606C96"/>
    <w:rsid w:val="0060711F"/>
    <w:rsid w:val="006074A3"/>
    <w:rsid w:val="006074AB"/>
    <w:rsid w:val="006075E5"/>
    <w:rsid w:val="00607867"/>
    <w:rsid w:val="00607E5E"/>
    <w:rsid w:val="00610553"/>
    <w:rsid w:val="0061103F"/>
    <w:rsid w:val="006115EB"/>
    <w:rsid w:val="0061164B"/>
    <w:rsid w:val="00611923"/>
    <w:rsid w:val="00611A78"/>
    <w:rsid w:val="006127B5"/>
    <w:rsid w:val="00613E26"/>
    <w:rsid w:val="0061415E"/>
    <w:rsid w:val="00614DAD"/>
    <w:rsid w:val="00615139"/>
    <w:rsid w:val="006151A5"/>
    <w:rsid w:val="00615E61"/>
    <w:rsid w:val="00616182"/>
    <w:rsid w:val="006161B8"/>
    <w:rsid w:val="006167BD"/>
    <w:rsid w:val="00616870"/>
    <w:rsid w:val="00616A52"/>
    <w:rsid w:val="00616F24"/>
    <w:rsid w:val="00617517"/>
    <w:rsid w:val="006208DA"/>
    <w:rsid w:val="00620A24"/>
    <w:rsid w:val="00620DD7"/>
    <w:rsid w:val="00620F13"/>
    <w:rsid w:val="00621601"/>
    <w:rsid w:val="0062163A"/>
    <w:rsid w:val="00621D5E"/>
    <w:rsid w:val="00622544"/>
    <w:rsid w:val="00622C38"/>
    <w:rsid w:val="00623130"/>
    <w:rsid w:val="00623F04"/>
    <w:rsid w:val="00623FFC"/>
    <w:rsid w:val="00625068"/>
    <w:rsid w:val="006256C9"/>
    <w:rsid w:val="00626080"/>
    <w:rsid w:val="006260F0"/>
    <w:rsid w:val="006267FE"/>
    <w:rsid w:val="006273DC"/>
    <w:rsid w:val="00627519"/>
    <w:rsid w:val="00627720"/>
    <w:rsid w:val="00627E44"/>
    <w:rsid w:val="006313D7"/>
    <w:rsid w:val="006319EC"/>
    <w:rsid w:val="00631CDB"/>
    <w:rsid w:val="0063261B"/>
    <w:rsid w:val="006334D4"/>
    <w:rsid w:val="006342BA"/>
    <w:rsid w:val="00634BCB"/>
    <w:rsid w:val="00634C03"/>
    <w:rsid w:val="00635067"/>
    <w:rsid w:val="006355A9"/>
    <w:rsid w:val="00635AE3"/>
    <w:rsid w:val="00635EE5"/>
    <w:rsid w:val="00635F75"/>
    <w:rsid w:val="006364B0"/>
    <w:rsid w:val="00636590"/>
    <w:rsid w:val="006365DD"/>
    <w:rsid w:val="00636786"/>
    <w:rsid w:val="00637BBA"/>
    <w:rsid w:val="006407DC"/>
    <w:rsid w:val="00640F59"/>
    <w:rsid w:val="00641683"/>
    <w:rsid w:val="00641C2B"/>
    <w:rsid w:val="00641C41"/>
    <w:rsid w:val="00641DEB"/>
    <w:rsid w:val="00641FD5"/>
    <w:rsid w:val="00642336"/>
    <w:rsid w:val="006425E9"/>
    <w:rsid w:val="00642745"/>
    <w:rsid w:val="00642BA8"/>
    <w:rsid w:val="0064323C"/>
    <w:rsid w:val="006435A1"/>
    <w:rsid w:val="00643F34"/>
    <w:rsid w:val="006446B1"/>
    <w:rsid w:val="00644CEE"/>
    <w:rsid w:val="00645943"/>
    <w:rsid w:val="00645A70"/>
    <w:rsid w:val="0064608B"/>
    <w:rsid w:val="0064658E"/>
    <w:rsid w:val="0064670F"/>
    <w:rsid w:val="00646E15"/>
    <w:rsid w:val="00647049"/>
    <w:rsid w:val="00647AE0"/>
    <w:rsid w:val="00647E09"/>
    <w:rsid w:val="00650317"/>
    <w:rsid w:val="00650494"/>
    <w:rsid w:val="00652168"/>
    <w:rsid w:val="006527F3"/>
    <w:rsid w:val="00653524"/>
    <w:rsid w:val="0065366B"/>
    <w:rsid w:val="0065381E"/>
    <w:rsid w:val="006538BB"/>
    <w:rsid w:val="0065466E"/>
    <w:rsid w:val="00654E12"/>
    <w:rsid w:val="00655349"/>
    <w:rsid w:val="00656027"/>
    <w:rsid w:val="0065628A"/>
    <w:rsid w:val="006563DD"/>
    <w:rsid w:val="0065760C"/>
    <w:rsid w:val="0065786D"/>
    <w:rsid w:val="00657E86"/>
    <w:rsid w:val="00657EAE"/>
    <w:rsid w:val="00660087"/>
    <w:rsid w:val="00660BC1"/>
    <w:rsid w:val="00661C92"/>
    <w:rsid w:val="00661D6C"/>
    <w:rsid w:val="00662228"/>
    <w:rsid w:val="0066235B"/>
    <w:rsid w:val="006623F9"/>
    <w:rsid w:val="00662CC8"/>
    <w:rsid w:val="00663109"/>
    <w:rsid w:val="006639F0"/>
    <w:rsid w:val="00663FA9"/>
    <w:rsid w:val="006644DD"/>
    <w:rsid w:val="00664E52"/>
    <w:rsid w:val="006653EA"/>
    <w:rsid w:val="00665B78"/>
    <w:rsid w:val="00665F38"/>
    <w:rsid w:val="00670D16"/>
    <w:rsid w:val="0067109E"/>
    <w:rsid w:val="006716F1"/>
    <w:rsid w:val="006717CB"/>
    <w:rsid w:val="00671916"/>
    <w:rsid w:val="0067258C"/>
    <w:rsid w:val="0067298A"/>
    <w:rsid w:val="0067313F"/>
    <w:rsid w:val="00673206"/>
    <w:rsid w:val="0067348B"/>
    <w:rsid w:val="00673811"/>
    <w:rsid w:val="0067456D"/>
    <w:rsid w:val="0067479E"/>
    <w:rsid w:val="006747BE"/>
    <w:rsid w:val="00674D6B"/>
    <w:rsid w:val="00674EB9"/>
    <w:rsid w:val="00675BED"/>
    <w:rsid w:val="00676060"/>
    <w:rsid w:val="006766CC"/>
    <w:rsid w:val="0067678A"/>
    <w:rsid w:val="006768E0"/>
    <w:rsid w:val="00680AB9"/>
    <w:rsid w:val="00681FCA"/>
    <w:rsid w:val="00682649"/>
    <w:rsid w:val="00682C52"/>
    <w:rsid w:val="00682CA1"/>
    <w:rsid w:val="00682EA6"/>
    <w:rsid w:val="00682EAB"/>
    <w:rsid w:val="00683663"/>
    <w:rsid w:val="00683DD3"/>
    <w:rsid w:val="00683F43"/>
    <w:rsid w:val="006840A9"/>
    <w:rsid w:val="00684213"/>
    <w:rsid w:val="00684273"/>
    <w:rsid w:val="006846F1"/>
    <w:rsid w:val="006847CE"/>
    <w:rsid w:val="00685866"/>
    <w:rsid w:val="00685A2B"/>
    <w:rsid w:val="00685ECB"/>
    <w:rsid w:val="00686160"/>
    <w:rsid w:val="006864C0"/>
    <w:rsid w:val="006908E6"/>
    <w:rsid w:val="00690BE6"/>
    <w:rsid w:val="00691C7A"/>
    <w:rsid w:val="00691F64"/>
    <w:rsid w:val="0069311D"/>
    <w:rsid w:val="006934B9"/>
    <w:rsid w:val="0069359F"/>
    <w:rsid w:val="006935BB"/>
    <w:rsid w:val="006937A4"/>
    <w:rsid w:val="00693C2D"/>
    <w:rsid w:val="00694154"/>
    <w:rsid w:val="00694964"/>
    <w:rsid w:val="006949BE"/>
    <w:rsid w:val="00694B2F"/>
    <w:rsid w:val="006952D7"/>
    <w:rsid w:val="00695C22"/>
    <w:rsid w:val="006967AB"/>
    <w:rsid w:val="00696CA3"/>
    <w:rsid w:val="00697609"/>
    <w:rsid w:val="00697829"/>
    <w:rsid w:val="006A07B1"/>
    <w:rsid w:val="006A0F9F"/>
    <w:rsid w:val="006A30FB"/>
    <w:rsid w:val="006A33E2"/>
    <w:rsid w:val="006A3994"/>
    <w:rsid w:val="006A3A4E"/>
    <w:rsid w:val="006A3F9B"/>
    <w:rsid w:val="006A4CFA"/>
    <w:rsid w:val="006A537C"/>
    <w:rsid w:val="006A5A98"/>
    <w:rsid w:val="006A5D79"/>
    <w:rsid w:val="006A5E17"/>
    <w:rsid w:val="006A6458"/>
    <w:rsid w:val="006A64C1"/>
    <w:rsid w:val="006A6807"/>
    <w:rsid w:val="006A7475"/>
    <w:rsid w:val="006A7F87"/>
    <w:rsid w:val="006B0522"/>
    <w:rsid w:val="006B1599"/>
    <w:rsid w:val="006B166A"/>
    <w:rsid w:val="006B176D"/>
    <w:rsid w:val="006B1BBE"/>
    <w:rsid w:val="006B1E45"/>
    <w:rsid w:val="006B2001"/>
    <w:rsid w:val="006B2208"/>
    <w:rsid w:val="006B2629"/>
    <w:rsid w:val="006B2998"/>
    <w:rsid w:val="006B2E99"/>
    <w:rsid w:val="006B34D3"/>
    <w:rsid w:val="006B3C0E"/>
    <w:rsid w:val="006B45E9"/>
    <w:rsid w:val="006B483F"/>
    <w:rsid w:val="006B4E80"/>
    <w:rsid w:val="006B4FDE"/>
    <w:rsid w:val="006B5400"/>
    <w:rsid w:val="006B5465"/>
    <w:rsid w:val="006B5657"/>
    <w:rsid w:val="006B57FB"/>
    <w:rsid w:val="006B5AEC"/>
    <w:rsid w:val="006B5E93"/>
    <w:rsid w:val="006B5F46"/>
    <w:rsid w:val="006B64E8"/>
    <w:rsid w:val="006B73BD"/>
    <w:rsid w:val="006B7C54"/>
    <w:rsid w:val="006B7FB7"/>
    <w:rsid w:val="006C0AE8"/>
    <w:rsid w:val="006C0DBA"/>
    <w:rsid w:val="006C0F2B"/>
    <w:rsid w:val="006C1681"/>
    <w:rsid w:val="006C2A40"/>
    <w:rsid w:val="006C4DEF"/>
    <w:rsid w:val="006C5164"/>
    <w:rsid w:val="006C5356"/>
    <w:rsid w:val="006C5671"/>
    <w:rsid w:val="006C5814"/>
    <w:rsid w:val="006C5C1E"/>
    <w:rsid w:val="006C7B4F"/>
    <w:rsid w:val="006C7CD0"/>
    <w:rsid w:val="006D058A"/>
    <w:rsid w:val="006D062D"/>
    <w:rsid w:val="006D0D4A"/>
    <w:rsid w:val="006D1E4F"/>
    <w:rsid w:val="006D211C"/>
    <w:rsid w:val="006D251F"/>
    <w:rsid w:val="006D26C0"/>
    <w:rsid w:val="006D2FC8"/>
    <w:rsid w:val="006D3973"/>
    <w:rsid w:val="006D3CDA"/>
    <w:rsid w:val="006D450E"/>
    <w:rsid w:val="006D45F7"/>
    <w:rsid w:val="006D4983"/>
    <w:rsid w:val="006D5766"/>
    <w:rsid w:val="006D6153"/>
    <w:rsid w:val="006D641C"/>
    <w:rsid w:val="006D6449"/>
    <w:rsid w:val="006D67B8"/>
    <w:rsid w:val="006D6F97"/>
    <w:rsid w:val="006D70E5"/>
    <w:rsid w:val="006E1AC5"/>
    <w:rsid w:val="006E1D90"/>
    <w:rsid w:val="006E24DF"/>
    <w:rsid w:val="006E2F36"/>
    <w:rsid w:val="006E327D"/>
    <w:rsid w:val="006E3296"/>
    <w:rsid w:val="006E4D29"/>
    <w:rsid w:val="006E54A7"/>
    <w:rsid w:val="006E5632"/>
    <w:rsid w:val="006E5C11"/>
    <w:rsid w:val="006E6280"/>
    <w:rsid w:val="006E660B"/>
    <w:rsid w:val="006E6BFF"/>
    <w:rsid w:val="006E6EE4"/>
    <w:rsid w:val="006E6F5E"/>
    <w:rsid w:val="006E7374"/>
    <w:rsid w:val="006F06F7"/>
    <w:rsid w:val="006F09D3"/>
    <w:rsid w:val="006F176D"/>
    <w:rsid w:val="006F1F61"/>
    <w:rsid w:val="006F29C0"/>
    <w:rsid w:val="006F2B4A"/>
    <w:rsid w:val="006F2DD5"/>
    <w:rsid w:val="006F33F0"/>
    <w:rsid w:val="006F378A"/>
    <w:rsid w:val="006F430B"/>
    <w:rsid w:val="006F4558"/>
    <w:rsid w:val="006F46CA"/>
    <w:rsid w:val="006F4D1C"/>
    <w:rsid w:val="006F4D92"/>
    <w:rsid w:val="006F507D"/>
    <w:rsid w:val="006F5469"/>
    <w:rsid w:val="006F565C"/>
    <w:rsid w:val="006F5BA9"/>
    <w:rsid w:val="006F6E12"/>
    <w:rsid w:val="006F6E78"/>
    <w:rsid w:val="006F75AD"/>
    <w:rsid w:val="006F75CB"/>
    <w:rsid w:val="00700A3A"/>
    <w:rsid w:val="0070164B"/>
    <w:rsid w:val="00701F08"/>
    <w:rsid w:val="0070266D"/>
    <w:rsid w:val="00702DD6"/>
    <w:rsid w:val="00704068"/>
    <w:rsid w:val="007046E0"/>
    <w:rsid w:val="00704869"/>
    <w:rsid w:val="00704FBD"/>
    <w:rsid w:val="007052B0"/>
    <w:rsid w:val="0070558B"/>
    <w:rsid w:val="00705C08"/>
    <w:rsid w:val="00705E48"/>
    <w:rsid w:val="007066D7"/>
    <w:rsid w:val="0070680F"/>
    <w:rsid w:val="00706C13"/>
    <w:rsid w:val="007079D5"/>
    <w:rsid w:val="00707A09"/>
    <w:rsid w:val="00710B8F"/>
    <w:rsid w:val="00711AED"/>
    <w:rsid w:val="00712FE0"/>
    <w:rsid w:val="007142FE"/>
    <w:rsid w:val="00714325"/>
    <w:rsid w:val="00714AAA"/>
    <w:rsid w:val="00714AC8"/>
    <w:rsid w:val="00714B7C"/>
    <w:rsid w:val="00715975"/>
    <w:rsid w:val="00715D5C"/>
    <w:rsid w:val="00715DAA"/>
    <w:rsid w:val="00716000"/>
    <w:rsid w:val="00720000"/>
    <w:rsid w:val="00720089"/>
    <w:rsid w:val="007203DB"/>
    <w:rsid w:val="007204C7"/>
    <w:rsid w:val="00720DAC"/>
    <w:rsid w:val="0072199C"/>
    <w:rsid w:val="00721D7A"/>
    <w:rsid w:val="00721F82"/>
    <w:rsid w:val="00722133"/>
    <w:rsid w:val="00722424"/>
    <w:rsid w:val="00722A37"/>
    <w:rsid w:val="00722E19"/>
    <w:rsid w:val="00722FAD"/>
    <w:rsid w:val="00723509"/>
    <w:rsid w:val="0072480D"/>
    <w:rsid w:val="00724D7A"/>
    <w:rsid w:val="00726301"/>
    <w:rsid w:val="007276D7"/>
    <w:rsid w:val="007311F3"/>
    <w:rsid w:val="007316EC"/>
    <w:rsid w:val="00731D16"/>
    <w:rsid w:val="00732393"/>
    <w:rsid w:val="00732557"/>
    <w:rsid w:val="00732FF5"/>
    <w:rsid w:val="00733615"/>
    <w:rsid w:val="0073498B"/>
    <w:rsid w:val="00735190"/>
    <w:rsid w:val="007351E7"/>
    <w:rsid w:val="00735908"/>
    <w:rsid w:val="00735FAD"/>
    <w:rsid w:val="007364AC"/>
    <w:rsid w:val="00736B25"/>
    <w:rsid w:val="007376C3"/>
    <w:rsid w:val="0073776A"/>
    <w:rsid w:val="007403FA"/>
    <w:rsid w:val="00740897"/>
    <w:rsid w:val="00741E37"/>
    <w:rsid w:val="00742531"/>
    <w:rsid w:val="00742687"/>
    <w:rsid w:val="00743D52"/>
    <w:rsid w:val="0074403C"/>
    <w:rsid w:val="00744451"/>
    <w:rsid w:val="00744485"/>
    <w:rsid w:val="0074543B"/>
    <w:rsid w:val="00746664"/>
    <w:rsid w:val="00746B59"/>
    <w:rsid w:val="00746D4D"/>
    <w:rsid w:val="00746FC0"/>
    <w:rsid w:val="0074709C"/>
    <w:rsid w:val="0075020C"/>
    <w:rsid w:val="00750475"/>
    <w:rsid w:val="007507CA"/>
    <w:rsid w:val="00750A19"/>
    <w:rsid w:val="007515F5"/>
    <w:rsid w:val="00751DE8"/>
    <w:rsid w:val="00752A34"/>
    <w:rsid w:val="00753FA7"/>
    <w:rsid w:val="0075417B"/>
    <w:rsid w:val="00754270"/>
    <w:rsid w:val="00754628"/>
    <w:rsid w:val="007547E2"/>
    <w:rsid w:val="0075500B"/>
    <w:rsid w:val="00755C89"/>
    <w:rsid w:val="00755F33"/>
    <w:rsid w:val="00755FBA"/>
    <w:rsid w:val="00756EDE"/>
    <w:rsid w:val="0075710B"/>
    <w:rsid w:val="00757177"/>
    <w:rsid w:val="007601A6"/>
    <w:rsid w:val="0076046C"/>
    <w:rsid w:val="007607BD"/>
    <w:rsid w:val="007609A0"/>
    <w:rsid w:val="00760C9D"/>
    <w:rsid w:val="00760D45"/>
    <w:rsid w:val="007612E3"/>
    <w:rsid w:val="00761FC0"/>
    <w:rsid w:val="007621B7"/>
    <w:rsid w:val="00762771"/>
    <w:rsid w:val="00762C55"/>
    <w:rsid w:val="00762EDC"/>
    <w:rsid w:val="0076300B"/>
    <w:rsid w:val="00764A97"/>
    <w:rsid w:val="00765415"/>
    <w:rsid w:val="00765DE9"/>
    <w:rsid w:val="00765EE7"/>
    <w:rsid w:val="00765FF2"/>
    <w:rsid w:val="007668F0"/>
    <w:rsid w:val="00766CE2"/>
    <w:rsid w:val="0076707E"/>
    <w:rsid w:val="0077006B"/>
    <w:rsid w:val="007701B3"/>
    <w:rsid w:val="00770963"/>
    <w:rsid w:val="00770D7E"/>
    <w:rsid w:val="00770FB7"/>
    <w:rsid w:val="0077193A"/>
    <w:rsid w:val="00771BB9"/>
    <w:rsid w:val="0077207C"/>
    <w:rsid w:val="00772732"/>
    <w:rsid w:val="007736F4"/>
    <w:rsid w:val="00774101"/>
    <w:rsid w:val="007741A9"/>
    <w:rsid w:val="0077436C"/>
    <w:rsid w:val="00776C39"/>
    <w:rsid w:val="00776F69"/>
    <w:rsid w:val="0077723F"/>
    <w:rsid w:val="007800B4"/>
    <w:rsid w:val="007801AF"/>
    <w:rsid w:val="00780862"/>
    <w:rsid w:val="0078197E"/>
    <w:rsid w:val="00781F69"/>
    <w:rsid w:val="007827A9"/>
    <w:rsid w:val="00782E0D"/>
    <w:rsid w:val="00782E9C"/>
    <w:rsid w:val="00783646"/>
    <w:rsid w:val="00784262"/>
    <w:rsid w:val="00784AE2"/>
    <w:rsid w:val="00785E6C"/>
    <w:rsid w:val="00786051"/>
    <w:rsid w:val="0078625C"/>
    <w:rsid w:val="00786924"/>
    <w:rsid w:val="007869A6"/>
    <w:rsid w:val="00786CFD"/>
    <w:rsid w:val="00786D54"/>
    <w:rsid w:val="00787436"/>
    <w:rsid w:val="007874C7"/>
    <w:rsid w:val="00787BF6"/>
    <w:rsid w:val="00787DAF"/>
    <w:rsid w:val="00790013"/>
    <w:rsid w:val="00790096"/>
    <w:rsid w:val="00790AA4"/>
    <w:rsid w:val="00791861"/>
    <w:rsid w:val="00791E8E"/>
    <w:rsid w:val="00792E1E"/>
    <w:rsid w:val="00793326"/>
    <w:rsid w:val="00793A94"/>
    <w:rsid w:val="00793C06"/>
    <w:rsid w:val="00793D1B"/>
    <w:rsid w:val="00793F52"/>
    <w:rsid w:val="007940FE"/>
    <w:rsid w:val="007945EA"/>
    <w:rsid w:val="007946E3"/>
    <w:rsid w:val="00794A34"/>
    <w:rsid w:val="007950F1"/>
    <w:rsid w:val="0079544B"/>
    <w:rsid w:val="00795D85"/>
    <w:rsid w:val="0079605D"/>
    <w:rsid w:val="007965F3"/>
    <w:rsid w:val="00796667"/>
    <w:rsid w:val="00796D1E"/>
    <w:rsid w:val="00796FAB"/>
    <w:rsid w:val="00797224"/>
    <w:rsid w:val="00797D8A"/>
    <w:rsid w:val="007A043F"/>
    <w:rsid w:val="007A0B08"/>
    <w:rsid w:val="007A1565"/>
    <w:rsid w:val="007A211D"/>
    <w:rsid w:val="007A2313"/>
    <w:rsid w:val="007A321B"/>
    <w:rsid w:val="007A4384"/>
    <w:rsid w:val="007A4432"/>
    <w:rsid w:val="007A517E"/>
    <w:rsid w:val="007A5321"/>
    <w:rsid w:val="007A5ADD"/>
    <w:rsid w:val="007A5AEA"/>
    <w:rsid w:val="007A774B"/>
    <w:rsid w:val="007B022C"/>
    <w:rsid w:val="007B0385"/>
    <w:rsid w:val="007B0F29"/>
    <w:rsid w:val="007B1A32"/>
    <w:rsid w:val="007B2693"/>
    <w:rsid w:val="007B29F3"/>
    <w:rsid w:val="007B2E1A"/>
    <w:rsid w:val="007B3A09"/>
    <w:rsid w:val="007B3A36"/>
    <w:rsid w:val="007B3DFF"/>
    <w:rsid w:val="007B3E95"/>
    <w:rsid w:val="007B41C2"/>
    <w:rsid w:val="007B436E"/>
    <w:rsid w:val="007B48BD"/>
    <w:rsid w:val="007B48FF"/>
    <w:rsid w:val="007B51F7"/>
    <w:rsid w:val="007B5685"/>
    <w:rsid w:val="007B5CCA"/>
    <w:rsid w:val="007B5E57"/>
    <w:rsid w:val="007B6328"/>
    <w:rsid w:val="007B659A"/>
    <w:rsid w:val="007B6844"/>
    <w:rsid w:val="007B6F02"/>
    <w:rsid w:val="007B7860"/>
    <w:rsid w:val="007B7BD6"/>
    <w:rsid w:val="007B7C3A"/>
    <w:rsid w:val="007B7E01"/>
    <w:rsid w:val="007C0085"/>
    <w:rsid w:val="007C0A5A"/>
    <w:rsid w:val="007C0D73"/>
    <w:rsid w:val="007C1450"/>
    <w:rsid w:val="007C241C"/>
    <w:rsid w:val="007C291B"/>
    <w:rsid w:val="007C2B4B"/>
    <w:rsid w:val="007C34B3"/>
    <w:rsid w:val="007C42C6"/>
    <w:rsid w:val="007C4505"/>
    <w:rsid w:val="007C64D9"/>
    <w:rsid w:val="007C6B21"/>
    <w:rsid w:val="007C6CFB"/>
    <w:rsid w:val="007C6E2F"/>
    <w:rsid w:val="007C6E5A"/>
    <w:rsid w:val="007C71F3"/>
    <w:rsid w:val="007D00F7"/>
    <w:rsid w:val="007D0203"/>
    <w:rsid w:val="007D052F"/>
    <w:rsid w:val="007D0DB8"/>
    <w:rsid w:val="007D1268"/>
    <w:rsid w:val="007D1730"/>
    <w:rsid w:val="007D19F5"/>
    <w:rsid w:val="007D1F19"/>
    <w:rsid w:val="007D3306"/>
    <w:rsid w:val="007D35AF"/>
    <w:rsid w:val="007D41B7"/>
    <w:rsid w:val="007D5222"/>
    <w:rsid w:val="007D5C50"/>
    <w:rsid w:val="007D64B9"/>
    <w:rsid w:val="007D667D"/>
    <w:rsid w:val="007D6E1D"/>
    <w:rsid w:val="007D7CB4"/>
    <w:rsid w:val="007D7F60"/>
    <w:rsid w:val="007E00D5"/>
    <w:rsid w:val="007E03CA"/>
    <w:rsid w:val="007E0BC5"/>
    <w:rsid w:val="007E141A"/>
    <w:rsid w:val="007E16B8"/>
    <w:rsid w:val="007E1C2F"/>
    <w:rsid w:val="007E213E"/>
    <w:rsid w:val="007E2738"/>
    <w:rsid w:val="007E36AB"/>
    <w:rsid w:val="007E4196"/>
    <w:rsid w:val="007E4728"/>
    <w:rsid w:val="007E4C6C"/>
    <w:rsid w:val="007E5152"/>
    <w:rsid w:val="007E57CE"/>
    <w:rsid w:val="007E5C01"/>
    <w:rsid w:val="007E5E64"/>
    <w:rsid w:val="007E69AE"/>
    <w:rsid w:val="007E6A32"/>
    <w:rsid w:val="007E6A3F"/>
    <w:rsid w:val="007E7215"/>
    <w:rsid w:val="007E7702"/>
    <w:rsid w:val="007E772B"/>
    <w:rsid w:val="007E7A3B"/>
    <w:rsid w:val="007E7CB0"/>
    <w:rsid w:val="007F028C"/>
    <w:rsid w:val="007F08AA"/>
    <w:rsid w:val="007F12EA"/>
    <w:rsid w:val="007F199D"/>
    <w:rsid w:val="007F2163"/>
    <w:rsid w:val="007F242A"/>
    <w:rsid w:val="007F2496"/>
    <w:rsid w:val="007F268F"/>
    <w:rsid w:val="007F26AF"/>
    <w:rsid w:val="007F281B"/>
    <w:rsid w:val="007F33C6"/>
    <w:rsid w:val="007F363B"/>
    <w:rsid w:val="007F4644"/>
    <w:rsid w:val="007F498F"/>
    <w:rsid w:val="007F4BEB"/>
    <w:rsid w:val="007F51E7"/>
    <w:rsid w:val="007F5312"/>
    <w:rsid w:val="007F5567"/>
    <w:rsid w:val="007F5780"/>
    <w:rsid w:val="007F5F63"/>
    <w:rsid w:val="007F6136"/>
    <w:rsid w:val="007F620B"/>
    <w:rsid w:val="007F67CC"/>
    <w:rsid w:val="007F74E0"/>
    <w:rsid w:val="007F78BC"/>
    <w:rsid w:val="007F7A90"/>
    <w:rsid w:val="007F7DAB"/>
    <w:rsid w:val="0080014D"/>
    <w:rsid w:val="008009D1"/>
    <w:rsid w:val="00801960"/>
    <w:rsid w:val="0080237B"/>
    <w:rsid w:val="00803153"/>
    <w:rsid w:val="0080329A"/>
    <w:rsid w:val="00803F66"/>
    <w:rsid w:val="008041C0"/>
    <w:rsid w:val="00804519"/>
    <w:rsid w:val="00804A76"/>
    <w:rsid w:val="00804BF2"/>
    <w:rsid w:val="0080596B"/>
    <w:rsid w:val="00806DC4"/>
    <w:rsid w:val="008070AD"/>
    <w:rsid w:val="00810B17"/>
    <w:rsid w:val="00810D0B"/>
    <w:rsid w:val="00811299"/>
    <w:rsid w:val="0081130C"/>
    <w:rsid w:val="00811815"/>
    <w:rsid w:val="0081195B"/>
    <w:rsid w:val="008122CC"/>
    <w:rsid w:val="008123FD"/>
    <w:rsid w:val="0081330B"/>
    <w:rsid w:val="0081498C"/>
    <w:rsid w:val="00815CAF"/>
    <w:rsid w:val="008164E9"/>
    <w:rsid w:val="008169BC"/>
    <w:rsid w:val="0081727F"/>
    <w:rsid w:val="00817393"/>
    <w:rsid w:val="00817C43"/>
    <w:rsid w:val="008200EC"/>
    <w:rsid w:val="008201CB"/>
    <w:rsid w:val="00820205"/>
    <w:rsid w:val="008203B4"/>
    <w:rsid w:val="00821157"/>
    <w:rsid w:val="008215E4"/>
    <w:rsid w:val="0082314E"/>
    <w:rsid w:val="008233D8"/>
    <w:rsid w:val="00823466"/>
    <w:rsid w:val="008235AF"/>
    <w:rsid w:val="00823814"/>
    <w:rsid w:val="00823E1F"/>
    <w:rsid w:val="00824DD3"/>
    <w:rsid w:val="0082584E"/>
    <w:rsid w:val="008264AC"/>
    <w:rsid w:val="00826729"/>
    <w:rsid w:val="00827045"/>
    <w:rsid w:val="00827468"/>
    <w:rsid w:val="008278A4"/>
    <w:rsid w:val="00830619"/>
    <w:rsid w:val="00832748"/>
    <w:rsid w:val="0083293D"/>
    <w:rsid w:val="008333B9"/>
    <w:rsid w:val="00833F32"/>
    <w:rsid w:val="008342A3"/>
    <w:rsid w:val="00834A85"/>
    <w:rsid w:val="00834D84"/>
    <w:rsid w:val="008350B3"/>
    <w:rsid w:val="00835BF0"/>
    <w:rsid w:val="00835E84"/>
    <w:rsid w:val="00836B04"/>
    <w:rsid w:val="00836B9B"/>
    <w:rsid w:val="00836E17"/>
    <w:rsid w:val="00837828"/>
    <w:rsid w:val="008405B3"/>
    <w:rsid w:val="00840619"/>
    <w:rsid w:val="008406EF"/>
    <w:rsid w:val="00840938"/>
    <w:rsid w:val="00840A54"/>
    <w:rsid w:val="00841145"/>
    <w:rsid w:val="0084161E"/>
    <w:rsid w:val="00841A1B"/>
    <w:rsid w:val="00841A8E"/>
    <w:rsid w:val="00841AC3"/>
    <w:rsid w:val="00841EFE"/>
    <w:rsid w:val="00843973"/>
    <w:rsid w:val="00843BF0"/>
    <w:rsid w:val="00843FCE"/>
    <w:rsid w:val="0084403E"/>
    <w:rsid w:val="00844452"/>
    <w:rsid w:val="00844A3E"/>
    <w:rsid w:val="00844C81"/>
    <w:rsid w:val="008450DD"/>
    <w:rsid w:val="00845A46"/>
    <w:rsid w:val="008468AB"/>
    <w:rsid w:val="008473E3"/>
    <w:rsid w:val="00850307"/>
    <w:rsid w:val="00850DCE"/>
    <w:rsid w:val="00850FD0"/>
    <w:rsid w:val="00851309"/>
    <w:rsid w:val="00851749"/>
    <w:rsid w:val="008526DC"/>
    <w:rsid w:val="00852870"/>
    <w:rsid w:val="00852B6F"/>
    <w:rsid w:val="0085303E"/>
    <w:rsid w:val="00853177"/>
    <w:rsid w:val="00853DC0"/>
    <w:rsid w:val="00853F53"/>
    <w:rsid w:val="00855060"/>
    <w:rsid w:val="00856301"/>
    <w:rsid w:val="0085658D"/>
    <w:rsid w:val="008567AD"/>
    <w:rsid w:val="008568DA"/>
    <w:rsid w:val="008569CB"/>
    <w:rsid w:val="0085700C"/>
    <w:rsid w:val="008576E2"/>
    <w:rsid w:val="00857D48"/>
    <w:rsid w:val="00857E69"/>
    <w:rsid w:val="00860264"/>
    <w:rsid w:val="008612FC"/>
    <w:rsid w:val="0086156A"/>
    <w:rsid w:val="00861B7D"/>
    <w:rsid w:val="00862F8E"/>
    <w:rsid w:val="00863298"/>
    <w:rsid w:val="008635A9"/>
    <w:rsid w:val="00863D44"/>
    <w:rsid w:val="0086465C"/>
    <w:rsid w:val="008651BA"/>
    <w:rsid w:val="00865AFA"/>
    <w:rsid w:val="00866CA4"/>
    <w:rsid w:val="00867093"/>
    <w:rsid w:val="008677E2"/>
    <w:rsid w:val="00867F31"/>
    <w:rsid w:val="00870088"/>
    <w:rsid w:val="00870FC6"/>
    <w:rsid w:val="008713DC"/>
    <w:rsid w:val="00871D69"/>
    <w:rsid w:val="00871F90"/>
    <w:rsid w:val="00871FCB"/>
    <w:rsid w:val="00872A82"/>
    <w:rsid w:val="00872E7F"/>
    <w:rsid w:val="00872F23"/>
    <w:rsid w:val="00873590"/>
    <w:rsid w:val="008739CD"/>
    <w:rsid w:val="00873F03"/>
    <w:rsid w:val="00874305"/>
    <w:rsid w:val="00874371"/>
    <w:rsid w:val="00874F24"/>
    <w:rsid w:val="00875461"/>
    <w:rsid w:val="0087581E"/>
    <w:rsid w:val="00876BE2"/>
    <w:rsid w:val="00876EB0"/>
    <w:rsid w:val="00877408"/>
    <w:rsid w:val="008778B5"/>
    <w:rsid w:val="0087791B"/>
    <w:rsid w:val="008800C2"/>
    <w:rsid w:val="0088078F"/>
    <w:rsid w:val="00880D55"/>
    <w:rsid w:val="008818C8"/>
    <w:rsid w:val="00882F5C"/>
    <w:rsid w:val="008831D1"/>
    <w:rsid w:val="008832C7"/>
    <w:rsid w:val="00883407"/>
    <w:rsid w:val="0088384F"/>
    <w:rsid w:val="0088391E"/>
    <w:rsid w:val="00883A91"/>
    <w:rsid w:val="00884141"/>
    <w:rsid w:val="00884AFE"/>
    <w:rsid w:val="00884CA2"/>
    <w:rsid w:val="00884D97"/>
    <w:rsid w:val="00884D9A"/>
    <w:rsid w:val="00885307"/>
    <w:rsid w:val="00885535"/>
    <w:rsid w:val="008855A2"/>
    <w:rsid w:val="00885662"/>
    <w:rsid w:val="00885685"/>
    <w:rsid w:val="00885A53"/>
    <w:rsid w:val="00885E55"/>
    <w:rsid w:val="008865B6"/>
    <w:rsid w:val="00886A7A"/>
    <w:rsid w:val="00886AD7"/>
    <w:rsid w:val="0088701E"/>
    <w:rsid w:val="008876BD"/>
    <w:rsid w:val="00890294"/>
    <w:rsid w:val="0089076F"/>
    <w:rsid w:val="0089081F"/>
    <w:rsid w:val="00891454"/>
    <w:rsid w:val="008914F3"/>
    <w:rsid w:val="00892769"/>
    <w:rsid w:val="00892961"/>
    <w:rsid w:val="00892C35"/>
    <w:rsid w:val="0089395D"/>
    <w:rsid w:val="00893BB3"/>
    <w:rsid w:val="00893F46"/>
    <w:rsid w:val="008943AE"/>
    <w:rsid w:val="00894AAF"/>
    <w:rsid w:val="00894B0C"/>
    <w:rsid w:val="00894FFD"/>
    <w:rsid w:val="0089511A"/>
    <w:rsid w:val="00895596"/>
    <w:rsid w:val="0089598A"/>
    <w:rsid w:val="00896BB2"/>
    <w:rsid w:val="00897240"/>
    <w:rsid w:val="008975CF"/>
    <w:rsid w:val="008976B7"/>
    <w:rsid w:val="00897C53"/>
    <w:rsid w:val="00897CEA"/>
    <w:rsid w:val="008A011C"/>
    <w:rsid w:val="008A0242"/>
    <w:rsid w:val="008A1150"/>
    <w:rsid w:val="008A1C78"/>
    <w:rsid w:val="008A1D42"/>
    <w:rsid w:val="008A29E7"/>
    <w:rsid w:val="008A2A0B"/>
    <w:rsid w:val="008A370E"/>
    <w:rsid w:val="008A3851"/>
    <w:rsid w:val="008A4339"/>
    <w:rsid w:val="008A4560"/>
    <w:rsid w:val="008A4717"/>
    <w:rsid w:val="008A56A1"/>
    <w:rsid w:val="008A615B"/>
    <w:rsid w:val="008A6493"/>
    <w:rsid w:val="008A6BAF"/>
    <w:rsid w:val="008A6CC1"/>
    <w:rsid w:val="008A72A6"/>
    <w:rsid w:val="008A7FB7"/>
    <w:rsid w:val="008B0114"/>
    <w:rsid w:val="008B0132"/>
    <w:rsid w:val="008B0EF8"/>
    <w:rsid w:val="008B13C1"/>
    <w:rsid w:val="008B14A9"/>
    <w:rsid w:val="008B15BA"/>
    <w:rsid w:val="008B20D2"/>
    <w:rsid w:val="008B2BB3"/>
    <w:rsid w:val="008B2CF2"/>
    <w:rsid w:val="008B38A6"/>
    <w:rsid w:val="008B41FA"/>
    <w:rsid w:val="008B4DA6"/>
    <w:rsid w:val="008B50CF"/>
    <w:rsid w:val="008B6309"/>
    <w:rsid w:val="008B6EBB"/>
    <w:rsid w:val="008C06C9"/>
    <w:rsid w:val="008C0B4D"/>
    <w:rsid w:val="008C0E62"/>
    <w:rsid w:val="008C0F6D"/>
    <w:rsid w:val="008C1178"/>
    <w:rsid w:val="008C11F9"/>
    <w:rsid w:val="008C1272"/>
    <w:rsid w:val="008C20F0"/>
    <w:rsid w:val="008C2443"/>
    <w:rsid w:val="008C292D"/>
    <w:rsid w:val="008C2981"/>
    <w:rsid w:val="008C39A0"/>
    <w:rsid w:val="008C3AF4"/>
    <w:rsid w:val="008C3AF7"/>
    <w:rsid w:val="008C3E77"/>
    <w:rsid w:val="008C4144"/>
    <w:rsid w:val="008C4542"/>
    <w:rsid w:val="008C51D4"/>
    <w:rsid w:val="008C52EB"/>
    <w:rsid w:val="008C55A7"/>
    <w:rsid w:val="008C55F6"/>
    <w:rsid w:val="008C5FB2"/>
    <w:rsid w:val="008C6209"/>
    <w:rsid w:val="008C6955"/>
    <w:rsid w:val="008C75F7"/>
    <w:rsid w:val="008C77A6"/>
    <w:rsid w:val="008D0403"/>
    <w:rsid w:val="008D09A3"/>
    <w:rsid w:val="008D0D99"/>
    <w:rsid w:val="008D13BD"/>
    <w:rsid w:val="008D1503"/>
    <w:rsid w:val="008D1979"/>
    <w:rsid w:val="008D208A"/>
    <w:rsid w:val="008D24AB"/>
    <w:rsid w:val="008D2E8A"/>
    <w:rsid w:val="008D315E"/>
    <w:rsid w:val="008D3471"/>
    <w:rsid w:val="008D3935"/>
    <w:rsid w:val="008D4208"/>
    <w:rsid w:val="008D4968"/>
    <w:rsid w:val="008D4EE3"/>
    <w:rsid w:val="008D55D1"/>
    <w:rsid w:val="008D5620"/>
    <w:rsid w:val="008D5998"/>
    <w:rsid w:val="008D5AFE"/>
    <w:rsid w:val="008D6111"/>
    <w:rsid w:val="008D73E9"/>
    <w:rsid w:val="008D7909"/>
    <w:rsid w:val="008D7B63"/>
    <w:rsid w:val="008D7D64"/>
    <w:rsid w:val="008D7E02"/>
    <w:rsid w:val="008E01EF"/>
    <w:rsid w:val="008E0217"/>
    <w:rsid w:val="008E0288"/>
    <w:rsid w:val="008E09FA"/>
    <w:rsid w:val="008E0AF2"/>
    <w:rsid w:val="008E0E9F"/>
    <w:rsid w:val="008E1637"/>
    <w:rsid w:val="008E1EE9"/>
    <w:rsid w:val="008E2331"/>
    <w:rsid w:val="008E288A"/>
    <w:rsid w:val="008E2AB0"/>
    <w:rsid w:val="008E36F8"/>
    <w:rsid w:val="008E3BB9"/>
    <w:rsid w:val="008E4C3F"/>
    <w:rsid w:val="008E54CF"/>
    <w:rsid w:val="008E56A9"/>
    <w:rsid w:val="008E5CE9"/>
    <w:rsid w:val="008E63C8"/>
    <w:rsid w:val="008E6716"/>
    <w:rsid w:val="008E6FEB"/>
    <w:rsid w:val="008E7CCA"/>
    <w:rsid w:val="008E7DD1"/>
    <w:rsid w:val="008F00BC"/>
    <w:rsid w:val="008F033A"/>
    <w:rsid w:val="008F09EE"/>
    <w:rsid w:val="008F0A16"/>
    <w:rsid w:val="008F0F82"/>
    <w:rsid w:val="008F155C"/>
    <w:rsid w:val="008F16F0"/>
    <w:rsid w:val="008F1F8A"/>
    <w:rsid w:val="008F28DC"/>
    <w:rsid w:val="008F3A8F"/>
    <w:rsid w:val="008F4093"/>
    <w:rsid w:val="008F45EB"/>
    <w:rsid w:val="008F5153"/>
    <w:rsid w:val="008F55D3"/>
    <w:rsid w:val="008F56E6"/>
    <w:rsid w:val="008F5FAC"/>
    <w:rsid w:val="008F6A25"/>
    <w:rsid w:val="008F6F44"/>
    <w:rsid w:val="008F78EF"/>
    <w:rsid w:val="00900035"/>
    <w:rsid w:val="0090044F"/>
    <w:rsid w:val="009010AA"/>
    <w:rsid w:val="0090201C"/>
    <w:rsid w:val="00902221"/>
    <w:rsid w:val="0090274C"/>
    <w:rsid w:val="00902803"/>
    <w:rsid w:val="00902F19"/>
    <w:rsid w:val="0090309D"/>
    <w:rsid w:val="00903681"/>
    <w:rsid w:val="009036D4"/>
    <w:rsid w:val="00903BDE"/>
    <w:rsid w:val="00903DA3"/>
    <w:rsid w:val="00904373"/>
    <w:rsid w:val="00904462"/>
    <w:rsid w:val="00904500"/>
    <w:rsid w:val="009046EE"/>
    <w:rsid w:val="00905130"/>
    <w:rsid w:val="00905A6E"/>
    <w:rsid w:val="0090600A"/>
    <w:rsid w:val="009061C4"/>
    <w:rsid w:val="0090620C"/>
    <w:rsid w:val="00906935"/>
    <w:rsid w:val="00906949"/>
    <w:rsid w:val="009069AC"/>
    <w:rsid w:val="00906A53"/>
    <w:rsid w:val="00907E45"/>
    <w:rsid w:val="00910929"/>
    <w:rsid w:val="0091099A"/>
    <w:rsid w:val="00910BC7"/>
    <w:rsid w:val="0091123B"/>
    <w:rsid w:val="009112CD"/>
    <w:rsid w:val="009113E6"/>
    <w:rsid w:val="0091153A"/>
    <w:rsid w:val="009116E9"/>
    <w:rsid w:val="0091174E"/>
    <w:rsid w:val="0091199C"/>
    <w:rsid w:val="00911AC0"/>
    <w:rsid w:val="00911CD0"/>
    <w:rsid w:val="00912257"/>
    <w:rsid w:val="00912A23"/>
    <w:rsid w:val="00912AA5"/>
    <w:rsid w:val="0091372D"/>
    <w:rsid w:val="00913C84"/>
    <w:rsid w:val="00913E40"/>
    <w:rsid w:val="009144A3"/>
    <w:rsid w:val="0091474F"/>
    <w:rsid w:val="00914954"/>
    <w:rsid w:val="00915118"/>
    <w:rsid w:val="0091617A"/>
    <w:rsid w:val="009162F5"/>
    <w:rsid w:val="0091632D"/>
    <w:rsid w:val="009174F7"/>
    <w:rsid w:val="00917D87"/>
    <w:rsid w:val="00917DD7"/>
    <w:rsid w:val="0092064F"/>
    <w:rsid w:val="009207D6"/>
    <w:rsid w:val="009209FC"/>
    <w:rsid w:val="009211B8"/>
    <w:rsid w:val="00921206"/>
    <w:rsid w:val="009214D3"/>
    <w:rsid w:val="00921DFC"/>
    <w:rsid w:val="009223D2"/>
    <w:rsid w:val="00922BD6"/>
    <w:rsid w:val="00923081"/>
    <w:rsid w:val="00923570"/>
    <w:rsid w:val="00923723"/>
    <w:rsid w:val="009243D9"/>
    <w:rsid w:val="0092489A"/>
    <w:rsid w:val="00925537"/>
    <w:rsid w:val="00925B67"/>
    <w:rsid w:val="00925F27"/>
    <w:rsid w:val="00926005"/>
    <w:rsid w:val="009269ED"/>
    <w:rsid w:val="00927F01"/>
    <w:rsid w:val="0093048A"/>
    <w:rsid w:val="00930642"/>
    <w:rsid w:val="00930E38"/>
    <w:rsid w:val="009312D1"/>
    <w:rsid w:val="00932310"/>
    <w:rsid w:val="009323B6"/>
    <w:rsid w:val="00932C05"/>
    <w:rsid w:val="00932E31"/>
    <w:rsid w:val="009330C7"/>
    <w:rsid w:val="009333F6"/>
    <w:rsid w:val="0093388B"/>
    <w:rsid w:val="00933EFC"/>
    <w:rsid w:val="009346DF"/>
    <w:rsid w:val="0093474C"/>
    <w:rsid w:val="009348AE"/>
    <w:rsid w:val="009373E5"/>
    <w:rsid w:val="00937973"/>
    <w:rsid w:val="009409C1"/>
    <w:rsid w:val="00940B6B"/>
    <w:rsid w:val="00940FB8"/>
    <w:rsid w:val="00940FF5"/>
    <w:rsid w:val="00941AC3"/>
    <w:rsid w:val="00941C13"/>
    <w:rsid w:val="00941C81"/>
    <w:rsid w:val="009424A0"/>
    <w:rsid w:val="00942BD8"/>
    <w:rsid w:val="0094322B"/>
    <w:rsid w:val="0094337F"/>
    <w:rsid w:val="009435C3"/>
    <w:rsid w:val="00943C16"/>
    <w:rsid w:val="00944620"/>
    <w:rsid w:val="00944756"/>
    <w:rsid w:val="0094573C"/>
    <w:rsid w:val="00945CDF"/>
    <w:rsid w:val="00945E6F"/>
    <w:rsid w:val="00945FD1"/>
    <w:rsid w:val="00947191"/>
    <w:rsid w:val="009473A8"/>
    <w:rsid w:val="00947C41"/>
    <w:rsid w:val="00947FD3"/>
    <w:rsid w:val="00950306"/>
    <w:rsid w:val="00950515"/>
    <w:rsid w:val="00950FF2"/>
    <w:rsid w:val="00951462"/>
    <w:rsid w:val="00951C9B"/>
    <w:rsid w:val="00952860"/>
    <w:rsid w:val="00952CAB"/>
    <w:rsid w:val="00953CF1"/>
    <w:rsid w:val="0095499C"/>
    <w:rsid w:val="0095543F"/>
    <w:rsid w:val="00955A80"/>
    <w:rsid w:val="00955D4C"/>
    <w:rsid w:val="00956059"/>
    <w:rsid w:val="009569FC"/>
    <w:rsid w:val="009571B8"/>
    <w:rsid w:val="009577E4"/>
    <w:rsid w:val="00957EFF"/>
    <w:rsid w:val="00960093"/>
    <w:rsid w:val="00960154"/>
    <w:rsid w:val="009604C0"/>
    <w:rsid w:val="00960862"/>
    <w:rsid w:val="00960D01"/>
    <w:rsid w:val="00960F04"/>
    <w:rsid w:val="00960FAF"/>
    <w:rsid w:val="00961866"/>
    <w:rsid w:val="00961A6A"/>
    <w:rsid w:val="00961BB6"/>
    <w:rsid w:val="00962FB6"/>
    <w:rsid w:val="00963167"/>
    <w:rsid w:val="0096318D"/>
    <w:rsid w:val="0096398E"/>
    <w:rsid w:val="0096403E"/>
    <w:rsid w:val="00964822"/>
    <w:rsid w:val="00964ADC"/>
    <w:rsid w:val="00964D97"/>
    <w:rsid w:val="00964EB9"/>
    <w:rsid w:val="00965E6B"/>
    <w:rsid w:val="00966093"/>
    <w:rsid w:val="0096620F"/>
    <w:rsid w:val="009664BF"/>
    <w:rsid w:val="00966DF3"/>
    <w:rsid w:val="00966EA1"/>
    <w:rsid w:val="00967E51"/>
    <w:rsid w:val="00970256"/>
    <w:rsid w:val="00970670"/>
    <w:rsid w:val="00971A52"/>
    <w:rsid w:val="00971D82"/>
    <w:rsid w:val="00972336"/>
    <w:rsid w:val="00972AC2"/>
    <w:rsid w:val="009730F7"/>
    <w:rsid w:val="00973232"/>
    <w:rsid w:val="00973FA2"/>
    <w:rsid w:val="009742C6"/>
    <w:rsid w:val="0097467D"/>
    <w:rsid w:val="0097475F"/>
    <w:rsid w:val="009749A3"/>
    <w:rsid w:val="009755A4"/>
    <w:rsid w:val="009758EE"/>
    <w:rsid w:val="00975AE7"/>
    <w:rsid w:val="00975B9E"/>
    <w:rsid w:val="00976D1B"/>
    <w:rsid w:val="009770FE"/>
    <w:rsid w:val="009806F5"/>
    <w:rsid w:val="00980F7F"/>
    <w:rsid w:val="00981718"/>
    <w:rsid w:val="00981856"/>
    <w:rsid w:val="00981E62"/>
    <w:rsid w:val="00981EE8"/>
    <w:rsid w:val="0098267D"/>
    <w:rsid w:val="00982712"/>
    <w:rsid w:val="0098281F"/>
    <w:rsid w:val="00982C37"/>
    <w:rsid w:val="00982FE9"/>
    <w:rsid w:val="00983557"/>
    <w:rsid w:val="00983651"/>
    <w:rsid w:val="0098367C"/>
    <w:rsid w:val="009837FC"/>
    <w:rsid w:val="009841E3"/>
    <w:rsid w:val="009853E3"/>
    <w:rsid w:val="009857FA"/>
    <w:rsid w:val="00985884"/>
    <w:rsid w:val="009865A9"/>
    <w:rsid w:val="00986712"/>
    <w:rsid w:val="00986B70"/>
    <w:rsid w:val="00987044"/>
    <w:rsid w:val="0098713F"/>
    <w:rsid w:val="009871A0"/>
    <w:rsid w:val="009874B7"/>
    <w:rsid w:val="00987A96"/>
    <w:rsid w:val="00991729"/>
    <w:rsid w:val="0099231B"/>
    <w:rsid w:val="00992601"/>
    <w:rsid w:val="00993345"/>
    <w:rsid w:val="009937FC"/>
    <w:rsid w:val="00993A1E"/>
    <w:rsid w:val="00993CB1"/>
    <w:rsid w:val="00994653"/>
    <w:rsid w:val="009947CE"/>
    <w:rsid w:val="009947DB"/>
    <w:rsid w:val="009948F1"/>
    <w:rsid w:val="00994A8D"/>
    <w:rsid w:val="009954FC"/>
    <w:rsid w:val="00995B2D"/>
    <w:rsid w:val="00997965"/>
    <w:rsid w:val="00997F4A"/>
    <w:rsid w:val="009A08E4"/>
    <w:rsid w:val="009A19E0"/>
    <w:rsid w:val="009A3522"/>
    <w:rsid w:val="009A3B7B"/>
    <w:rsid w:val="009A3C5C"/>
    <w:rsid w:val="009A43C7"/>
    <w:rsid w:val="009A5512"/>
    <w:rsid w:val="009A5930"/>
    <w:rsid w:val="009A5F33"/>
    <w:rsid w:val="009A6509"/>
    <w:rsid w:val="009A71B8"/>
    <w:rsid w:val="009B027E"/>
    <w:rsid w:val="009B035B"/>
    <w:rsid w:val="009B0B69"/>
    <w:rsid w:val="009B1155"/>
    <w:rsid w:val="009B1D59"/>
    <w:rsid w:val="009B2D51"/>
    <w:rsid w:val="009B3AE8"/>
    <w:rsid w:val="009B3D66"/>
    <w:rsid w:val="009B4060"/>
    <w:rsid w:val="009B42A3"/>
    <w:rsid w:val="009B4AA9"/>
    <w:rsid w:val="009B6257"/>
    <w:rsid w:val="009B6E16"/>
    <w:rsid w:val="009B7443"/>
    <w:rsid w:val="009B75F8"/>
    <w:rsid w:val="009B7754"/>
    <w:rsid w:val="009C00D1"/>
    <w:rsid w:val="009C03BF"/>
    <w:rsid w:val="009C04ED"/>
    <w:rsid w:val="009C0C14"/>
    <w:rsid w:val="009C13CE"/>
    <w:rsid w:val="009C19CE"/>
    <w:rsid w:val="009C2E35"/>
    <w:rsid w:val="009C30A2"/>
    <w:rsid w:val="009C3EDC"/>
    <w:rsid w:val="009C3EE1"/>
    <w:rsid w:val="009C4220"/>
    <w:rsid w:val="009C4A98"/>
    <w:rsid w:val="009C502C"/>
    <w:rsid w:val="009C53FC"/>
    <w:rsid w:val="009C5783"/>
    <w:rsid w:val="009C5B24"/>
    <w:rsid w:val="009C62EF"/>
    <w:rsid w:val="009C68B6"/>
    <w:rsid w:val="009C6DB5"/>
    <w:rsid w:val="009C6F31"/>
    <w:rsid w:val="009C7BDD"/>
    <w:rsid w:val="009C7C9F"/>
    <w:rsid w:val="009D0C31"/>
    <w:rsid w:val="009D0EED"/>
    <w:rsid w:val="009D1532"/>
    <w:rsid w:val="009D1B1D"/>
    <w:rsid w:val="009D1BE5"/>
    <w:rsid w:val="009D1CFB"/>
    <w:rsid w:val="009D25AC"/>
    <w:rsid w:val="009D3838"/>
    <w:rsid w:val="009D394E"/>
    <w:rsid w:val="009D3E12"/>
    <w:rsid w:val="009D41D5"/>
    <w:rsid w:val="009D48D1"/>
    <w:rsid w:val="009D5099"/>
    <w:rsid w:val="009D6E75"/>
    <w:rsid w:val="009D7BE8"/>
    <w:rsid w:val="009E030A"/>
    <w:rsid w:val="009E0CF9"/>
    <w:rsid w:val="009E0F30"/>
    <w:rsid w:val="009E1114"/>
    <w:rsid w:val="009E1526"/>
    <w:rsid w:val="009E1691"/>
    <w:rsid w:val="009E1884"/>
    <w:rsid w:val="009E2410"/>
    <w:rsid w:val="009E2CC0"/>
    <w:rsid w:val="009E35FE"/>
    <w:rsid w:val="009E380F"/>
    <w:rsid w:val="009E38EF"/>
    <w:rsid w:val="009E3C59"/>
    <w:rsid w:val="009E4D8C"/>
    <w:rsid w:val="009E524A"/>
    <w:rsid w:val="009E528E"/>
    <w:rsid w:val="009E5EB4"/>
    <w:rsid w:val="009E60D6"/>
    <w:rsid w:val="009E71D3"/>
    <w:rsid w:val="009E7C19"/>
    <w:rsid w:val="009E7FC6"/>
    <w:rsid w:val="009E7FCB"/>
    <w:rsid w:val="009F00F9"/>
    <w:rsid w:val="009F0392"/>
    <w:rsid w:val="009F0C98"/>
    <w:rsid w:val="009F0E72"/>
    <w:rsid w:val="009F1B09"/>
    <w:rsid w:val="009F1BDF"/>
    <w:rsid w:val="009F1BED"/>
    <w:rsid w:val="009F1CA1"/>
    <w:rsid w:val="009F1CE9"/>
    <w:rsid w:val="009F1D60"/>
    <w:rsid w:val="009F210C"/>
    <w:rsid w:val="009F23A9"/>
    <w:rsid w:val="009F313A"/>
    <w:rsid w:val="009F3254"/>
    <w:rsid w:val="009F3DBC"/>
    <w:rsid w:val="009F4581"/>
    <w:rsid w:val="009F4658"/>
    <w:rsid w:val="009F588E"/>
    <w:rsid w:val="009F5B1F"/>
    <w:rsid w:val="009F620C"/>
    <w:rsid w:val="009F6A6C"/>
    <w:rsid w:val="009F6F01"/>
    <w:rsid w:val="009F6F4C"/>
    <w:rsid w:val="009F7D47"/>
    <w:rsid w:val="00A0063B"/>
    <w:rsid w:val="00A00A9C"/>
    <w:rsid w:val="00A00EBE"/>
    <w:rsid w:val="00A01206"/>
    <w:rsid w:val="00A018C3"/>
    <w:rsid w:val="00A022AE"/>
    <w:rsid w:val="00A02EDB"/>
    <w:rsid w:val="00A03727"/>
    <w:rsid w:val="00A03981"/>
    <w:rsid w:val="00A03C72"/>
    <w:rsid w:val="00A03E0B"/>
    <w:rsid w:val="00A044B0"/>
    <w:rsid w:val="00A049E2"/>
    <w:rsid w:val="00A05479"/>
    <w:rsid w:val="00A056FC"/>
    <w:rsid w:val="00A05FBE"/>
    <w:rsid w:val="00A06065"/>
    <w:rsid w:val="00A06651"/>
    <w:rsid w:val="00A06691"/>
    <w:rsid w:val="00A06AC1"/>
    <w:rsid w:val="00A06C70"/>
    <w:rsid w:val="00A07697"/>
    <w:rsid w:val="00A07A95"/>
    <w:rsid w:val="00A07F2F"/>
    <w:rsid w:val="00A101F8"/>
    <w:rsid w:val="00A106AF"/>
    <w:rsid w:val="00A10B62"/>
    <w:rsid w:val="00A10BE2"/>
    <w:rsid w:val="00A10F97"/>
    <w:rsid w:val="00A11057"/>
    <w:rsid w:val="00A11A25"/>
    <w:rsid w:val="00A12101"/>
    <w:rsid w:val="00A1214A"/>
    <w:rsid w:val="00A126D8"/>
    <w:rsid w:val="00A12C16"/>
    <w:rsid w:val="00A12D7A"/>
    <w:rsid w:val="00A1453B"/>
    <w:rsid w:val="00A14850"/>
    <w:rsid w:val="00A14978"/>
    <w:rsid w:val="00A15B65"/>
    <w:rsid w:val="00A162D6"/>
    <w:rsid w:val="00A164A7"/>
    <w:rsid w:val="00A16929"/>
    <w:rsid w:val="00A170CF"/>
    <w:rsid w:val="00A17118"/>
    <w:rsid w:val="00A17D4C"/>
    <w:rsid w:val="00A17FD1"/>
    <w:rsid w:val="00A20439"/>
    <w:rsid w:val="00A205F9"/>
    <w:rsid w:val="00A20C3A"/>
    <w:rsid w:val="00A21802"/>
    <w:rsid w:val="00A21B00"/>
    <w:rsid w:val="00A21BE4"/>
    <w:rsid w:val="00A22415"/>
    <w:rsid w:val="00A233C8"/>
    <w:rsid w:val="00A233F5"/>
    <w:rsid w:val="00A23424"/>
    <w:rsid w:val="00A23687"/>
    <w:rsid w:val="00A23B35"/>
    <w:rsid w:val="00A23F74"/>
    <w:rsid w:val="00A24DE0"/>
    <w:rsid w:val="00A25940"/>
    <w:rsid w:val="00A271A7"/>
    <w:rsid w:val="00A305FC"/>
    <w:rsid w:val="00A30F2F"/>
    <w:rsid w:val="00A31003"/>
    <w:rsid w:val="00A310D4"/>
    <w:rsid w:val="00A31C85"/>
    <w:rsid w:val="00A321B1"/>
    <w:rsid w:val="00A3347F"/>
    <w:rsid w:val="00A339C7"/>
    <w:rsid w:val="00A34263"/>
    <w:rsid w:val="00A3520E"/>
    <w:rsid w:val="00A352EE"/>
    <w:rsid w:val="00A36F84"/>
    <w:rsid w:val="00A36FBA"/>
    <w:rsid w:val="00A401D7"/>
    <w:rsid w:val="00A40D0A"/>
    <w:rsid w:val="00A40EEA"/>
    <w:rsid w:val="00A41166"/>
    <w:rsid w:val="00A41358"/>
    <w:rsid w:val="00A413D0"/>
    <w:rsid w:val="00A42D70"/>
    <w:rsid w:val="00A43143"/>
    <w:rsid w:val="00A43945"/>
    <w:rsid w:val="00A439D3"/>
    <w:rsid w:val="00A452F5"/>
    <w:rsid w:val="00A45F1B"/>
    <w:rsid w:val="00A45F37"/>
    <w:rsid w:val="00A46D7E"/>
    <w:rsid w:val="00A50EEC"/>
    <w:rsid w:val="00A518E9"/>
    <w:rsid w:val="00A51F8B"/>
    <w:rsid w:val="00A52233"/>
    <w:rsid w:val="00A523E8"/>
    <w:rsid w:val="00A536FA"/>
    <w:rsid w:val="00A53AA3"/>
    <w:rsid w:val="00A54007"/>
    <w:rsid w:val="00A547E4"/>
    <w:rsid w:val="00A54A79"/>
    <w:rsid w:val="00A54F7C"/>
    <w:rsid w:val="00A550DB"/>
    <w:rsid w:val="00A552B0"/>
    <w:rsid w:val="00A555ED"/>
    <w:rsid w:val="00A557E2"/>
    <w:rsid w:val="00A55D29"/>
    <w:rsid w:val="00A56199"/>
    <w:rsid w:val="00A56C85"/>
    <w:rsid w:val="00A56DC5"/>
    <w:rsid w:val="00A57937"/>
    <w:rsid w:val="00A579F9"/>
    <w:rsid w:val="00A57FDB"/>
    <w:rsid w:val="00A602B4"/>
    <w:rsid w:val="00A60344"/>
    <w:rsid w:val="00A60D6C"/>
    <w:rsid w:val="00A62D9C"/>
    <w:rsid w:val="00A631E9"/>
    <w:rsid w:val="00A641CC"/>
    <w:rsid w:val="00A64DE3"/>
    <w:rsid w:val="00A651B6"/>
    <w:rsid w:val="00A652C1"/>
    <w:rsid w:val="00A65B41"/>
    <w:rsid w:val="00A66783"/>
    <w:rsid w:val="00A667E1"/>
    <w:rsid w:val="00A66B35"/>
    <w:rsid w:val="00A66D2C"/>
    <w:rsid w:val="00A67481"/>
    <w:rsid w:val="00A674FE"/>
    <w:rsid w:val="00A70411"/>
    <w:rsid w:val="00A70B83"/>
    <w:rsid w:val="00A70ED3"/>
    <w:rsid w:val="00A72D46"/>
    <w:rsid w:val="00A72DD4"/>
    <w:rsid w:val="00A7316A"/>
    <w:rsid w:val="00A732F3"/>
    <w:rsid w:val="00A739FD"/>
    <w:rsid w:val="00A73AF1"/>
    <w:rsid w:val="00A73F45"/>
    <w:rsid w:val="00A74BA9"/>
    <w:rsid w:val="00A753DD"/>
    <w:rsid w:val="00A76E6E"/>
    <w:rsid w:val="00A76F53"/>
    <w:rsid w:val="00A802D9"/>
    <w:rsid w:val="00A811ED"/>
    <w:rsid w:val="00A81C13"/>
    <w:rsid w:val="00A82030"/>
    <w:rsid w:val="00A8333C"/>
    <w:rsid w:val="00A84AE9"/>
    <w:rsid w:val="00A84CBA"/>
    <w:rsid w:val="00A85476"/>
    <w:rsid w:val="00A85603"/>
    <w:rsid w:val="00A85AAB"/>
    <w:rsid w:val="00A864F4"/>
    <w:rsid w:val="00A87138"/>
    <w:rsid w:val="00A87460"/>
    <w:rsid w:val="00A87CC4"/>
    <w:rsid w:val="00A87F63"/>
    <w:rsid w:val="00A90998"/>
    <w:rsid w:val="00A90DBE"/>
    <w:rsid w:val="00A90F00"/>
    <w:rsid w:val="00A91046"/>
    <w:rsid w:val="00A91270"/>
    <w:rsid w:val="00A9200F"/>
    <w:rsid w:val="00A9214E"/>
    <w:rsid w:val="00A93165"/>
    <w:rsid w:val="00A937A3"/>
    <w:rsid w:val="00A93C18"/>
    <w:rsid w:val="00A93FB4"/>
    <w:rsid w:val="00A94BC7"/>
    <w:rsid w:val="00A94E9D"/>
    <w:rsid w:val="00A95068"/>
    <w:rsid w:val="00A95452"/>
    <w:rsid w:val="00A95B2F"/>
    <w:rsid w:val="00A95C05"/>
    <w:rsid w:val="00A95C28"/>
    <w:rsid w:val="00A96298"/>
    <w:rsid w:val="00A96354"/>
    <w:rsid w:val="00A966FF"/>
    <w:rsid w:val="00A96710"/>
    <w:rsid w:val="00A96774"/>
    <w:rsid w:val="00A967F4"/>
    <w:rsid w:val="00A968EB"/>
    <w:rsid w:val="00A96E1F"/>
    <w:rsid w:val="00A97657"/>
    <w:rsid w:val="00A97724"/>
    <w:rsid w:val="00AA05BC"/>
    <w:rsid w:val="00AA099C"/>
    <w:rsid w:val="00AA2034"/>
    <w:rsid w:val="00AA30B6"/>
    <w:rsid w:val="00AA319B"/>
    <w:rsid w:val="00AA328E"/>
    <w:rsid w:val="00AA3477"/>
    <w:rsid w:val="00AA356C"/>
    <w:rsid w:val="00AA37E5"/>
    <w:rsid w:val="00AA3B2A"/>
    <w:rsid w:val="00AA45AA"/>
    <w:rsid w:val="00AA5A7F"/>
    <w:rsid w:val="00AA6651"/>
    <w:rsid w:val="00AA78A8"/>
    <w:rsid w:val="00AA78E0"/>
    <w:rsid w:val="00AB00F1"/>
    <w:rsid w:val="00AB0349"/>
    <w:rsid w:val="00AB042E"/>
    <w:rsid w:val="00AB0988"/>
    <w:rsid w:val="00AB102D"/>
    <w:rsid w:val="00AB141C"/>
    <w:rsid w:val="00AB155D"/>
    <w:rsid w:val="00AB1A28"/>
    <w:rsid w:val="00AB2408"/>
    <w:rsid w:val="00AB296C"/>
    <w:rsid w:val="00AB2A32"/>
    <w:rsid w:val="00AB2DC1"/>
    <w:rsid w:val="00AB3D4E"/>
    <w:rsid w:val="00AB42A3"/>
    <w:rsid w:val="00AB47AE"/>
    <w:rsid w:val="00AB47CD"/>
    <w:rsid w:val="00AB4D3B"/>
    <w:rsid w:val="00AB51F0"/>
    <w:rsid w:val="00AB61BD"/>
    <w:rsid w:val="00AB63C1"/>
    <w:rsid w:val="00AB655C"/>
    <w:rsid w:val="00AB6784"/>
    <w:rsid w:val="00AB7AAF"/>
    <w:rsid w:val="00AC090C"/>
    <w:rsid w:val="00AC0AD1"/>
    <w:rsid w:val="00AC1095"/>
    <w:rsid w:val="00AC2669"/>
    <w:rsid w:val="00AC2A53"/>
    <w:rsid w:val="00AC309B"/>
    <w:rsid w:val="00AC3A3D"/>
    <w:rsid w:val="00AC3AF0"/>
    <w:rsid w:val="00AC3CFF"/>
    <w:rsid w:val="00AC46BB"/>
    <w:rsid w:val="00AC52D9"/>
    <w:rsid w:val="00AC54C8"/>
    <w:rsid w:val="00AC6501"/>
    <w:rsid w:val="00AC7D20"/>
    <w:rsid w:val="00AD0424"/>
    <w:rsid w:val="00AD07C0"/>
    <w:rsid w:val="00AD1586"/>
    <w:rsid w:val="00AD17B9"/>
    <w:rsid w:val="00AD1C9D"/>
    <w:rsid w:val="00AD24C3"/>
    <w:rsid w:val="00AD2AD5"/>
    <w:rsid w:val="00AD4FE3"/>
    <w:rsid w:val="00AD6187"/>
    <w:rsid w:val="00AD6364"/>
    <w:rsid w:val="00AD6B2D"/>
    <w:rsid w:val="00AD6B4A"/>
    <w:rsid w:val="00AD6C52"/>
    <w:rsid w:val="00AD706B"/>
    <w:rsid w:val="00AD7B58"/>
    <w:rsid w:val="00AE08C4"/>
    <w:rsid w:val="00AE0921"/>
    <w:rsid w:val="00AE0988"/>
    <w:rsid w:val="00AE1AE5"/>
    <w:rsid w:val="00AE2584"/>
    <w:rsid w:val="00AE2F29"/>
    <w:rsid w:val="00AE3289"/>
    <w:rsid w:val="00AE3619"/>
    <w:rsid w:val="00AE36E2"/>
    <w:rsid w:val="00AE3FB6"/>
    <w:rsid w:val="00AE42D1"/>
    <w:rsid w:val="00AE4347"/>
    <w:rsid w:val="00AE4D93"/>
    <w:rsid w:val="00AE518C"/>
    <w:rsid w:val="00AE59AD"/>
    <w:rsid w:val="00AE6969"/>
    <w:rsid w:val="00AE69D4"/>
    <w:rsid w:val="00AE6D27"/>
    <w:rsid w:val="00AE6ECA"/>
    <w:rsid w:val="00AE734D"/>
    <w:rsid w:val="00AE7941"/>
    <w:rsid w:val="00AF2089"/>
    <w:rsid w:val="00AF270C"/>
    <w:rsid w:val="00AF347B"/>
    <w:rsid w:val="00AF38CE"/>
    <w:rsid w:val="00AF3E8D"/>
    <w:rsid w:val="00AF4C10"/>
    <w:rsid w:val="00AF50D7"/>
    <w:rsid w:val="00AF52D5"/>
    <w:rsid w:val="00AF532D"/>
    <w:rsid w:val="00AF56D6"/>
    <w:rsid w:val="00AF5D12"/>
    <w:rsid w:val="00AF7FEC"/>
    <w:rsid w:val="00B0006F"/>
    <w:rsid w:val="00B002CE"/>
    <w:rsid w:val="00B00308"/>
    <w:rsid w:val="00B00629"/>
    <w:rsid w:val="00B00667"/>
    <w:rsid w:val="00B021BC"/>
    <w:rsid w:val="00B021E1"/>
    <w:rsid w:val="00B022B0"/>
    <w:rsid w:val="00B02444"/>
    <w:rsid w:val="00B03144"/>
    <w:rsid w:val="00B0374B"/>
    <w:rsid w:val="00B03777"/>
    <w:rsid w:val="00B039C8"/>
    <w:rsid w:val="00B040E8"/>
    <w:rsid w:val="00B04142"/>
    <w:rsid w:val="00B043EE"/>
    <w:rsid w:val="00B04414"/>
    <w:rsid w:val="00B05553"/>
    <w:rsid w:val="00B05AB0"/>
    <w:rsid w:val="00B05AF8"/>
    <w:rsid w:val="00B05B0B"/>
    <w:rsid w:val="00B0633E"/>
    <w:rsid w:val="00B064B1"/>
    <w:rsid w:val="00B0669B"/>
    <w:rsid w:val="00B0677E"/>
    <w:rsid w:val="00B069AF"/>
    <w:rsid w:val="00B07496"/>
    <w:rsid w:val="00B10193"/>
    <w:rsid w:val="00B1054E"/>
    <w:rsid w:val="00B11458"/>
    <w:rsid w:val="00B12B80"/>
    <w:rsid w:val="00B13021"/>
    <w:rsid w:val="00B13830"/>
    <w:rsid w:val="00B1411F"/>
    <w:rsid w:val="00B1486D"/>
    <w:rsid w:val="00B14E61"/>
    <w:rsid w:val="00B14F76"/>
    <w:rsid w:val="00B15BFD"/>
    <w:rsid w:val="00B15FD2"/>
    <w:rsid w:val="00B1611A"/>
    <w:rsid w:val="00B177B3"/>
    <w:rsid w:val="00B17CF3"/>
    <w:rsid w:val="00B17DD9"/>
    <w:rsid w:val="00B200D2"/>
    <w:rsid w:val="00B20385"/>
    <w:rsid w:val="00B205D2"/>
    <w:rsid w:val="00B20718"/>
    <w:rsid w:val="00B211C7"/>
    <w:rsid w:val="00B212BB"/>
    <w:rsid w:val="00B21624"/>
    <w:rsid w:val="00B216E7"/>
    <w:rsid w:val="00B23662"/>
    <w:rsid w:val="00B23A4B"/>
    <w:rsid w:val="00B23BC5"/>
    <w:rsid w:val="00B243CF"/>
    <w:rsid w:val="00B24483"/>
    <w:rsid w:val="00B24C45"/>
    <w:rsid w:val="00B252B7"/>
    <w:rsid w:val="00B257FE"/>
    <w:rsid w:val="00B261FD"/>
    <w:rsid w:val="00B263DA"/>
    <w:rsid w:val="00B2673E"/>
    <w:rsid w:val="00B27494"/>
    <w:rsid w:val="00B277F0"/>
    <w:rsid w:val="00B2795E"/>
    <w:rsid w:val="00B27A8E"/>
    <w:rsid w:val="00B27DAC"/>
    <w:rsid w:val="00B30338"/>
    <w:rsid w:val="00B30BD5"/>
    <w:rsid w:val="00B30D8C"/>
    <w:rsid w:val="00B31802"/>
    <w:rsid w:val="00B31C3D"/>
    <w:rsid w:val="00B32857"/>
    <w:rsid w:val="00B32D3C"/>
    <w:rsid w:val="00B32E0C"/>
    <w:rsid w:val="00B32ED2"/>
    <w:rsid w:val="00B33404"/>
    <w:rsid w:val="00B336D4"/>
    <w:rsid w:val="00B33D22"/>
    <w:rsid w:val="00B35C46"/>
    <w:rsid w:val="00B36553"/>
    <w:rsid w:val="00B369A0"/>
    <w:rsid w:val="00B36B3F"/>
    <w:rsid w:val="00B37247"/>
    <w:rsid w:val="00B375B8"/>
    <w:rsid w:val="00B37AD5"/>
    <w:rsid w:val="00B4024F"/>
    <w:rsid w:val="00B4041D"/>
    <w:rsid w:val="00B405C9"/>
    <w:rsid w:val="00B40CF1"/>
    <w:rsid w:val="00B415C5"/>
    <w:rsid w:val="00B42A97"/>
    <w:rsid w:val="00B437D9"/>
    <w:rsid w:val="00B45778"/>
    <w:rsid w:val="00B4585E"/>
    <w:rsid w:val="00B45B59"/>
    <w:rsid w:val="00B4679E"/>
    <w:rsid w:val="00B47214"/>
    <w:rsid w:val="00B4771C"/>
    <w:rsid w:val="00B47FD5"/>
    <w:rsid w:val="00B5003B"/>
    <w:rsid w:val="00B50115"/>
    <w:rsid w:val="00B50C34"/>
    <w:rsid w:val="00B511CD"/>
    <w:rsid w:val="00B516F6"/>
    <w:rsid w:val="00B52BC2"/>
    <w:rsid w:val="00B52FAA"/>
    <w:rsid w:val="00B531C0"/>
    <w:rsid w:val="00B53D40"/>
    <w:rsid w:val="00B53FC4"/>
    <w:rsid w:val="00B541BB"/>
    <w:rsid w:val="00B54384"/>
    <w:rsid w:val="00B54528"/>
    <w:rsid w:val="00B54635"/>
    <w:rsid w:val="00B5493D"/>
    <w:rsid w:val="00B54DC2"/>
    <w:rsid w:val="00B555B2"/>
    <w:rsid w:val="00B55C3B"/>
    <w:rsid w:val="00B56169"/>
    <w:rsid w:val="00B566D3"/>
    <w:rsid w:val="00B570E2"/>
    <w:rsid w:val="00B57573"/>
    <w:rsid w:val="00B576A6"/>
    <w:rsid w:val="00B5775B"/>
    <w:rsid w:val="00B57DA6"/>
    <w:rsid w:val="00B57DFA"/>
    <w:rsid w:val="00B606F9"/>
    <w:rsid w:val="00B61128"/>
    <w:rsid w:val="00B613BA"/>
    <w:rsid w:val="00B618D1"/>
    <w:rsid w:val="00B61A1E"/>
    <w:rsid w:val="00B61F06"/>
    <w:rsid w:val="00B625C6"/>
    <w:rsid w:val="00B627FD"/>
    <w:rsid w:val="00B62E81"/>
    <w:rsid w:val="00B6307A"/>
    <w:rsid w:val="00B6349D"/>
    <w:rsid w:val="00B63871"/>
    <w:rsid w:val="00B64527"/>
    <w:rsid w:val="00B64AD8"/>
    <w:rsid w:val="00B64CCD"/>
    <w:rsid w:val="00B651E3"/>
    <w:rsid w:val="00B65381"/>
    <w:rsid w:val="00B655AE"/>
    <w:rsid w:val="00B6606B"/>
    <w:rsid w:val="00B66DA4"/>
    <w:rsid w:val="00B66E13"/>
    <w:rsid w:val="00B67489"/>
    <w:rsid w:val="00B67708"/>
    <w:rsid w:val="00B67F85"/>
    <w:rsid w:val="00B7029F"/>
    <w:rsid w:val="00B70809"/>
    <w:rsid w:val="00B70F3E"/>
    <w:rsid w:val="00B7193D"/>
    <w:rsid w:val="00B71A89"/>
    <w:rsid w:val="00B71B73"/>
    <w:rsid w:val="00B722E7"/>
    <w:rsid w:val="00B72515"/>
    <w:rsid w:val="00B73929"/>
    <w:rsid w:val="00B73E88"/>
    <w:rsid w:val="00B74220"/>
    <w:rsid w:val="00B74346"/>
    <w:rsid w:val="00B749DE"/>
    <w:rsid w:val="00B74E70"/>
    <w:rsid w:val="00B75686"/>
    <w:rsid w:val="00B75B32"/>
    <w:rsid w:val="00B76180"/>
    <w:rsid w:val="00B76951"/>
    <w:rsid w:val="00B76EAF"/>
    <w:rsid w:val="00B7790E"/>
    <w:rsid w:val="00B77ADD"/>
    <w:rsid w:val="00B77BC8"/>
    <w:rsid w:val="00B80034"/>
    <w:rsid w:val="00B80791"/>
    <w:rsid w:val="00B80E55"/>
    <w:rsid w:val="00B81982"/>
    <w:rsid w:val="00B81C30"/>
    <w:rsid w:val="00B81D55"/>
    <w:rsid w:val="00B82231"/>
    <w:rsid w:val="00B82881"/>
    <w:rsid w:val="00B82888"/>
    <w:rsid w:val="00B832BB"/>
    <w:rsid w:val="00B836FA"/>
    <w:rsid w:val="00B83B59"/>
    <w:rsid w:val="00B84096"/>
    <w:rsid w:val="00B84130"/>
    <w:rsid w:val="00B84552"/>
    <w:rsid w:val="00B849BD"/>
    <w:rsid w:val="00B85249"/>
    <w:rsid w:val="00B855AE"/>
    <w:rsid w:val="00B85DAD"/>
    <w:rsid w:val="00B87289"/>
    <w:rsid w:val="00B87398"/>
    <w:rsid w:val="00B87C9F"/>
    <w:rsid w:val="00B87D3C"/>
    <w:rsid w:val="00B900A4"/>
    <w:rsid w:val="00B905A4"/>
    <w:rsid w:val="00B90F2C"/>
    <w:rsid w:val="00B911A5"/>
    <w:rsid w:val="00B912E0"/>
    <w:rsid w:val="00B91785"/>
    <w:rsid w:val="00B918F8"/>
    <w:rsid w:val="00B92049"/>
    <w:rsid w:val="00B9213C"/>
    <w:rsid w:val="00B92310"/>
    <w:rsid w:val="00B92F1A"/>
    <w:rsid w:val="00B9302B"/>
    <w:rsid w:val="00B933BF"/>
    <w:rsid w:val="00B93812"/>
    <w:rsid w:val="00B940E3"/>
    <w:rsid w:val="00B940FA"/>
    <w:rsid w:val="00B94491"/>
    <w:rsid w:val="00B94791"/>
    <w:rsid w:val="00B94DA0"/>
    <w:rsid w:val="00B9532C"/>
    <w:rsid w:val="00B95640"/>
    <w:rsid w:val="00B963FD"/>
    <w:rsid w:val="00B9773E"/>
    <w:rsid w:val="00B977AE"/>
    <w:rsid w:val="00B97B7F"/>
    <w:rsid w:val="00B97E4D"/>
    <w:rsid w:val="00BA2010"/>
    <w:rsid w:val="00BA2B8F"/>
    <w:rsid w:val="00BA3013"/>
    <w:rsid w:val="00BA366A"/>
    <w:rsid w:val="00BA373F"/>
    <w:rsid w:val="00BA3CF2"/>
    <w:rsid w:val="00BA43F3"/>
    <w:rsid w:val="00BA4F05"/>
    <w:rsid w:val="00BA55AE"/>
    <w:rsid w:val="00BA712C"/>
    <w:rsid w:val="00BA7178"/>
    <w:rsid w:val="00BA7299"/>
    <w:rsid w:val="00BA75BE"/>
    <w:rsid w:val="00BA7A0A"/>
    <w:rsid w:val="00BA7E6A"/>
    <w:rsid w:val="00BB0232"/>
    <w:rsid w:val="00BB0DA5"/>
    <w:rsid w:val="00BB0EFA"/>
    <w:rsid w:val="00BB1642"/>
    <w:rsid w:val="00BB1880"/>
    <w:rsid w:val="00BB22EB"/>
    <w:rsid w:val="00BB26BD"/>
    <w:rsid w:val="00BB2DA6"/>
    <w:rsid w:val="00BB2EA5"/>
    <w:rsid w:val="00BB392D"/>
    <w:rsid w:val="00BB3CA2"/>
    <w:rsid w:val="00BB4440"/>
    <w:rsid w:val="00BB4E12"/>
    <w:rsid w:val="00BB57F5"/>
    <w:rsid w:val="00BB5AE8"/>
    <w:rsid w:val="00BB6784"/>
    <w:rsid w:val="00BB6F30"/>
    <w:rsid w:val="00BB7833"/>
    <w:rsid w:val="00BB7958"/>
    <w:rsid w:val="00BC007C"/>
    <w:rsid w:val="00BC01EB"/>
    <w:rsid w:val="00BC1111"/>
    <w:rsid w:val="00BC294C"/>
    <w:rsid w:val="00BC32C0"/>
    <w:rsid w:val="00BC3600"/>
    <w:rsid w:val="00BC458B"/>
    <w:rsid w:val="00BC4D37"/>
    <w:rsid w:val="00BC5611"/>
    <w:rsid w:val="00BC671F"/>
    <w:rsid w:val="00BC6721"/>
    <w:rsid w:val="00BC7183"/>
    <w:rsid w:val="00BC7788"/>
    <w:rsid w:val="00BC7BA5"/>
    <w:rsid w:val="00BC7DC7"/>
    <w:rsid w:val="00BD0B1B"/>
    <w:rsid w:val="00BD0E8A"/>
    <w:rsid w:val="00BD11B9"/>
    <w:rsid w:val="00BD1BB3"/>
    <w:rsid w:val="00BD20C8"/>
    <w:rsid w:val="00BD2D74"/>
    <w:rsid w:val="00BD3277"/>
    <w:rsid w:val="00BD37E0"/>
    <w:rsid w:val="00BD3DAD"/>
    <w:rsid w:val="00BD3FE2"/>
    <w:rsid w:val="00BD405F"/>
    <w:rsid w:val="00BD43BF"/>
    <w:rsid w:val="00BD4611"/>
    <w:rsid w:val="00BD4B7F"/>
    <w:rsid w:val="00BD5B67"/>
    <w:rsid w:val="00BD5C44"/>
    <w:rsid w:val="00BD5EB4"/>
    <w:rsid w:val="00BD6EA3"/>
    <w:rsid w:val="00BD7930"/>
    <w:rsid w:val="00BD79EB"/>
    <w:rsid w:val="00BD7C1B"/>
    <w:rsid w:val="00BD7D5A"/>
    <w:rsid w:val="00BE010C"/>
    <w:rsid w:val="00BE03EE"/>
    <w:rsid w:val="00BE0D88"/>
    <w:rsid w:val="00BE18B0"/>
    <w:rsid w:val="00BE21A6"/>
    <w:rsid w:val="00BE2352"/>
    <w:rsid w:val="00BE2AA2"/>
    <w:rsid w:val="00BE2BC2"/>
    <w:rsid w:val="00BE312C"/>
    <w:rsid w:val="00BE34E8"/>
    <w:rsid w:val="00BE4690"/>
    <w:rsid w:val="00BE46CD"/>
    <w:rsid w:val="00BE4814"/>
    <w:rsid w:val="00BE4D7E"/>
    <w:rsid w:val="00BE65B8"/>
    <w:rsid w:val="00BE6EC1"/>
    <w:rsid w:val="00BE7538"/>
    <w:rsid w:val="00BF0514"/>
    <w:rsid w:val="00BF0D33"/>
    <w:rsid w:val="00BF18FF"/>
    <w:rsid w:val="00BF194D"/>
    <w:rsid w:val="00BF1A3C"/>
    <w:rsid w:val="00BF1F9F"/>
    <w:rsid w:val="00BF2D8C"/>
    <w:rsid w:val="00BF2EF2"/>
    <w:rsid w:val="00BF3105"/>
    <w:rsid w:val="00BF34F0"/>
    <w:rsid w:val="00BF3DD1"/>
    <w:rsid w:val="00BF45B3"/>
    <w:rsid w:val="00BF47CD"/>
    <w:rsid w:val="00BF4A42"/>
    <w:rsid w:val="00BF4C90"/>
    <w:rsid w:val="00BF5408"/>
    <w:rsid w:val="00BF544F"/>
    <w:rsid w:val="00BF565B"/>
    <w:rsid w:val="00BF58CB"/>
    <w:rsid w:val="00BF5A6C"/>
    <w:rsid w:val="00BF5CAA"/>
    <w:rsid w:val="00BF69C3"/>
    <w:rsid w:val="00BF75CF"/>
    <w:rsid w:val="00BF7C35"/>
    <w:rsid w:val="00BF7F0B"/>
    <w:rsid w:val="00C005CB"/>
    <w:rsid w:val="00C00899"/>
    <w:rsid w:val="00C01196"/>
    <w:rsid w:val="00C0160B"/>
    <w:rsid w:val="00C018A9"/>
    <w:rsid w:val="00C01960"/>
    <w:rsid w:val="00C01A68"/>
    <w:rsid w:val="00C021B3"/>
    <w:rsid w:val="00C021E0"/>
    <w:rsid w:val="00C03ECA"/>
    <w:rsid w:val="00C04578"/>
    <w:rsid w:val="00C04834"/>
    <w:rsid w:val="00C04F6E"/>
    <w:rsid w:val="00C04F72"/>
    <w:rsid w:val="00C0508F"/>
    <w:rsid w:val="00C067A5"/>
    <w:rsid w:val="00C069A0"/>
    <w:rsid w:val="00C074EF"/>
    <w:rsid w:val="00C0788C"/>
    <w:rsid w:val="00C07B38"/>
    <w:rsid w:val="00C07BDC"/>
    <w:rsid w:val="00C10269"/>
    <w:rsid w:val="00C10817"/>
    <w:rsid w:val="00C10865"/>
    <w:rsid w:val="00C115DE"/>
    <w:rsid w:val="00C126C1"/>
    <w:rsid w:val="00C1294A"/>
    <w:rsid w:val="00C1325C"/>
    <w:rsid w:val="00C1388F"/>
    <w:rsid w:val="00C13EBB"/>
    <w:rsid w:val="00C146BF"/>
    <w:rsid w:val="00C14910"/>
    <w:rsid w:val="00C1497F"/>
    <w:rsid w:val="00C14A9D"/>
    <w:rsid w:val="00C152E0"/>
    <w:rsid w:val="00C16051"/>
    <w:rsid w:val="00C1703B"/>
    <w:rsid w:val="00C17FAA"/>
    <w:rsid w:val="00C207C4"/>
    <w:rsid w:val="00C208E6"/>
    <w:rsid w:val="00C2100C"/>
    <w:rsid w:val="00C2114E"/>
    <w:rsid w:val="00C21744"/>
    <w:rsid w:val="00C21F53"/>
    <w:rsid w:val="00C21F55"/>
    <w:rsid w:val="00C222E0"/>
    <w:rsid w:val="00C22FF5"/>
    <w:rsid w:val="00C237C0"/>
    <w:rsid w:val="00C23A89"/>
    <w:rsid w:val="00C24285"/>
    <w:rsid w:val="00C255E3"/>
    <w:rsid w:val="00C25DAA"/>
    <w:rsid w:val="00C263FF"/>
    <w:rsid w:val="00C26FEF"/>
    <w:rsid w:val="00C31346"/>
    <w:rsid w:val="00C319D2"/>
    <w:rsid w:val="00C32835"/>
    <w:rsid w:val="00C32B2B"/>
    <w:rsid w:val="00C32B44"/>
    <w:rsid w:val="00C331D2"/>
    <w:rsid w:val="00C3362A"/>
    <w:rsid w:val="00C33A80"/>
    <w:rsid w:val="00C33DD5"/>
    <w:rsid w:val="00C34329"/>
    <w:rsid w:val="00C34CF4"/>
    <w:rsid w:val="00C352A5"/>
    <w:rsid w:val="00C360C4"/>
    <w:rsid w:val="00C361E2"/>
    <w:rsid w:val="00C36273"/>
    <w:rsid w:val="00C36B2F"/>
    <w:rsid w:val="00C376AF"/>
    <w:rsid w:val="00C37A02"/>
    <w:rsid w:val="00C37D3B"/>
    <w:rsid w:val="00C403A6"/>
    <w:rsid w:val="00C4144C"/>
    <w:rsid w:val="00C4227F"/>
    <w:rsid w:val="00C42366"/>
    <w:rsid w:val="00C427CD"/>
    <w:rsid w:val="00C42DA1"/>
    <w:rsid w:val="00C43173"/>
    <w:rsid w:val="00C43293"/>
    <w:rsid w:val="00C433F9"/>
    <w:rsid w:val="00C43F6E"/>
    <w:rsid w:val="00C4515C"/>
    <w:rsid w:val="00C45897"/>
    <w:rsid w:val="00C45A0F"/>
    <w:rsid w:val="00C45A43"/>
    <w:rsid w:val="00C46D7D"/>
    <w:rsid w:val="00C46FD8"/>
    <w:rsid w:val="00C4705D"/>
    <w:rsid w:val="00C47507"/>
    <w:rsid w:val="00C47D61"/>
    <w:rsid w:val="00C47EE8"/>
    <w:rsid w:val="00C5083B"/>
    <w:rsid w:val="00C50F7A"/>
    <w:rsid w:val="00C5166F"/>
    <w:rsid w:val="00C526D3"/>
    <w:rsid w:val="00C52B03"/>
    <w:rsid w:val="00C537B7"/>
    <w:rsid w:val="00C547F3"/>
    <w:rsid w:val="00C54989"/>
    <w:rsid w:val="00C5533A"/>
    <w:rsid w:val="00C559C9"/>
    <w:rsid w:val="00C55E09"/>
    <w:rsid w:val="00C5654A"/>
    <w:rsid w:val="00C56EB8"/>
    <w:rsid w:val="00C5788F"/>
    <w:rsid w:val="00C57B2A"/>
    <w:rsid w:val="00C6007A"/>
    <w:rsid w:val="00C6073E"/>
    <w:rsid w:val="00C60E20"/>
    <w:rsid w:val="00C61165"/>
    <w:rsid w:val="00C6126D"/>
    <w:rsid w:val="00C615B7"/>
    <w:rsid w:val="00C6195A"/>
    <w:rsid w:val="00C62154"/>
    <w:rsid w:val="00C62255"/>
    <w:rsid w:val="00C635DD"/>
    <w:rsid w:val="00C6366F"/>
    <w:rsid w:val="00C63B3C"/>
    <w:rsid w:val="00C64AFA"/>
    <w:rsid w:val="00C64AFD"/>
    <w:rsid w:val="00C65681"/>
    <w:rsid w:val="00C6643E"/>
    <w:rsid w:val="00C66541"/>
    <w:rsid w:val="00C67B38"/>
    <w:rsid w:val="00C67F00"/>
    <w:rsid w:val="00C7086E"/>
    <w:rsid w:val="00C71CCC"/>
    <w:rsid w:val="00C71F7A"/>
    <w:rsid w:val="00C720BC"/>
    <w:rsid w:val="00C7291D"/>
    <w:rsid w:val="00C73B84"/>
    <w:rsid w:val="00C73D8E"/>
    <w:rsid w:val="00C74BA6"/>
    <w:rsid w:val="00C755D8"/>
    <w:rsid w:val="00C75717"/>
    <w:rsid w:val="00C75DFE"/>
    <w:rsid w:val="00C76137"/>
    <w:rsid w:val="00C765F8"/>
    <w:rsid w:val="00C76F3F"/>
    <w:rsid w:val="00C76F7A"/>
    <w:rsid w:val="00C77468"/>
    <w:rsid w:val="00C7778B"/>
    <w:rsid w:val="00C77BAE"/>
    <w:rsid w:val="00C8058D"/>
    <w:rsid w:val="00C81432"/>
    <w:rsid w:val="00C8192F"/>
    <w:rsid w:val="00C82601"/>
    <w:rsid w:val="00C82B93"/>
    <w:rsid w:val="00C82BA9"/>
    <w:rsid w:val="00C833DB"/>
    <w:rsid w:val="00C83534"/>
    <w:rsid w:val="00C8359F"/>
    <w:rsid w:val="00C84335"/>
    <w:rsid w:val="00C84FA1"/>
    <w:rsid w:val="00C85266"/>
    <w:rsid w:val="00C85706"/>
    <w:rsid w:val="00C85740"/>
    <w:rsid w:val="00C85BF2"/>
    <w:rsid w:val="00C85D42"/>
    <w:rsid w:val="00C86C20"/>
    <w:rsid w:val="00C87034"/>
    <w:rsid w:val="00C876EC"/>
    <w:rsid w:val="00C87DAB"/>
    <w:rsid w:val="00C90551"/>
    <w:rsid w:val="00C90611"/>
    <w:rsid w:val="00C907DD"/>
    <w:rsid w:val="00C91CE5"/>
    <w:rsid w:val="00C91D47"/>
    <w:rsid w:val="00C92027"/>
    <w:rsid w:val="00C92C44"/>
    <w:rsid w:val="00C9337D"/>
    <w:rsid w:val="00C93B3F"/>
    <w:rsid w:val="00C93E6A"/>
    <w:rsid w:val="00C941B9"/>
    <w:rsid w:val="00C94394"/>
    <w:rsid w:val="00C94A7B"/>
    <w:rsid w:val="00C94BD3"/>
    <w:rsid w:val="00C94F0F"/>
    <w:rsid w:val="00C94F62"/>
    <w:rsid w:val="00C953EA"/>
    <w:rsid w:val="00C95AE4"/>
    <w:rsid w:val="00C95DC8"/>
    <w:rsid w:val="00C95F56"/>
    <w:rsid w:val="00C96571"/>
    <w:rsid w:val="00C966E5"/>
    <w:rsid w:val="00C96F65"/>
    <w:rsid w:val="00C97068"/>
    <w:rsid w:val="00C978F6"/>
    <w:rsid w:val="00CA0007"/>
    <w:rsid w:val="00CA0025"/>
    <w:rsid w:val="00CA07EB"/>
    <w:rsid w:val="00CA08CB"/>
    <w:rsid w:val="00CA25DD"/>
    <w:rsid w:val="00CA2B91"/>
    <w:rsid w:val="00CA2CD6"/>
    <w:rsid w:val="00CA321A"/>
    <w:rsid w:val="00CA4144"/>
    <w:rsid w:val="00CA5381"/>
    <w:rsid w:val="00CA551C"/>
    <w:rsid w:val="00CA5B3E"/>
    <w:rsid w:val="00CA5D94"/>
    <w:rsid w:val="00CA67B3"/>
    <w:rsid w:val="00CA68C2"/>
    <w:rsid w:val="00CA6943"/>
    <w:rsid w:val="00CA69BD"/>
    <w:rsid w:val="00CA6F9A"/>
    <w:rsid w:val="00CA707D"/>
    <w:rsid w:val="00CA75DC"/>
    <w:rsid w:val="00CA79B1"/>
    <w:rsid w:val="00CA7E39"/>
    <w:rsid w:val="00CB0989"/>
    <w:rsid w:val="00CB0DE2"/>
    <w:rsid w:val="00CB17B9"/>
    <w:rsid w:val="00CB2228"/>
    <w:rsid w:val="00CB26B4"/>
    <w:rsid w:val="00CB363E"/>
    <w:rsid w:val="00CB3FF7"/>
    <w:rsid w:val="00CB4017"/>
    <w:rsid w:val="00CB4E91"/>
    <w:rsid w:val="00CB50E6"/>
    <w:rsid w:val="00CB71AC"/>
    <w:rsid w:val="00CB74FA"/>
    <w:rsid w:val="00CC007A"/>
    <w:rsid w:val="00CC0872"/>
    <w:rsid w:val="00CC0ACA"/>
    <w:rsid w:val="00CC0B2F"/>
    <w:rsid w:val="00CC0ECA"/>
    <w:rsid w:val="00CC11FE"/>
    <w:rsid w:val="00CC1B4F"/>
    <w:rsid w:val="00CC27F5"/>
    <w:rsid w:val="00CC290B"/>
    <w:rsid w:val="00CC29A5"/>
    <w:rsid w:val="00CC37E8"/>
    <w:rsid w:val="00CC3940"/>
    <w:rsid w:val="00CC4366"/>
    <w:rsid w:val="00CC5830"/>
    <w:rsid w:val="00CC6118"/>
    <w:rsid w:val="00CC6D6D"/>
    <w:rsid w:val="00CD08ED"/>
    <w:rsid w:val="00CD0DEC"/>
    <w:rsid w:val="00CD0F41"/>
    <w:rsid w:val="00CD17EC"/>
    <w:rsid w:val="00CD25DC"/>
    <w:rsid w:val="00CD2EB9"/>
    <w:rsid w:val="00CD36FD"/>
    <w:rsid w:val="00CD3EEB"/>
    <w:rsid w:val="00CD45F3"/>
    <w:rsid w:val="00CD4E12"/>
    <w:rsid w:val="00CD4F84"/>
    <w:rsid w:val="00CD4FC4"/>
    <w:rsid w:val="00CD5338"/>
    <w:rsid w:val="00CD5434"/>
    <w:rsid w:val="00CD56B5"/>
    <w:rsid w:val="00CD6D56"/>
    <w:rsid w:val="00CD6E66"/>
    <w:rsid w:val="00CD7073"/>
    <w:rsid w:val="00CD7103"/>
    <w:rsid w:val="00CD7171"/>
    <w:rsid w:val="00CD7635"/>
    <w:rsid w:val="00CD763D"/>
    <w:rsid w:val="00CE0560"/>
    <w:rsid w:val="00CE06A4"/>
    <w:rsid w:val="00CE16AF"/>
    <w:rsid w:val="00CE1EB2"/>
    <w:rsid w:val="00CE211C"/>
    <w:rsid w:val="00CE2214"/>
    <w:rsid w:val="00CE22C8"/>
    <w:rsid w:val="00CE24D5"/>
    <w:rsid w:val="00CE25A3"/>
    <w:rsid w:val="00CE288E"/>
    <w:rsid w:val="00CE2E99"/>
    <w:rsid w:val="00CE3270"/>
    <w:rsid w:val="00CE38A3"/>
    <w:rsid w:val="00CE4642"/>
    <w:rsid w:val="00CE4B44"/>
    <w:rsid w:val="00CE4EC9"/>
    <w:rsid w:val="00CE4F79"/>
    <w:rsid w:val="00CE615A"/>
    <w:rsid w:val="00CE6249"/>
    <w:rsid w:val="00CE6E82"/>
    <w:rsid w:val="00CE7E03"/>
    <w:rsid w:val="00CF0962"/>
    <w:rsid w:val="00CF1A0B"/>
    <w:rsid w:val="00CF202B"/>
    <w:rsid w:val="00CF215C"/>
    <w:rsid w:val="00CF2C39"/>
    <w:rsid w:val="00CF2C9C"/>
    <w:rsid w:val="00CF2EBB"/>
    <w:rsid w:val="00CF349A"/>
    <w:rsid w:val="00CF36AD"/>
    <w:rsid w:val="00CF3F67"/>
    <w:rsid w:val="00CF4260"/>
    <w:rsid w:val="00CF493D"/>
    <w:rsid w:val="00CF5005"/>
    <w:rsid w:val="00CF5902"/>
    <w:rsid w:val="00CF5AA5"/>
    <w:rsid w:val="00CF62A8"/>
    <w:rsid w:val="00CF6865"/>
    <w:rsid w:val="00CF6C00"/>
    <w:rsid w:val="00CF6C50"/>
    <w:rsid w:val="00CF7211"/>
    <w:rsid w:val="00CF76D2"/>
    <w:rsid w:val="00D00781"/>
    <w:rsid w:val="00D00D52"/>
    <w:rsid w:val="00D00EAC"/>
    <w:rsid w:val="00D00FC9"/>
    <w:rsid w:val="00D01622"/>
    <w:rsid w:val="00D01656"/>
    <w:rsid w:val="00D01EBE"/>
    <w:rsid w:val="00D02272"/>
    <w:rsid w:val="00D0339D"/>
    <w:rsid w:val="00D03A28"/>
    <w:rsid w:val="00D04635"/>
    <w:rsid w:val="00D048FB"/>
    <w:rsid w:val="00D0511E"/>
    <w:rsid w:val="00D0598E"/>
    <w:rsid w:val="00D059AD"/>
    <w:rsid w:val="00D05A1D"/>
    <w:rsid w:val="00D05D19"/>
    <w:rsid w:val="00D05F56"/>
    <w:rsid w:val="00D06263"/>
    <w:rsid w:val="00D06E7E"/>
    <w:rsid w:val="00D06F23"/>
    <w:rsid w:val="00D07E93"/>
    <w:rsid w:val="00D10023"/>
    <w:rsid w:val="00D10D03"/>
    <w:rsid w:val="00D1111B"/>
    <w:rsid w:val="00D11839"/>
    <w:rsid w:val="00D11FAF"/>
    <w:rsid w:val="00D12730"/>
    <w:rsid w:val="00D12C03"/>
    <w:rsid w:val="00D12C08"/>
    <w:rsid w:val="00D133A1"/>
    <w:rsid w:val="00D1356D"/>
    <w:rsid w:val="00D138AD"/>
    <w:rsid w:val="00D1397E"/>
    <w:rsid w:val="00D147D3"/>
    <w:rsid w:val="00D1548B"/>
    <w:rsid w:val="00D15750"/>
    <w:rsid w:val="00D1592F"/>
    <w:rsid w:val="00D15EAA"/>
    <w:rsid w:val="00D162BF"/>
    <w:rsid w:val="00D16F45"/>
    <w:rsid w:val="00D179AD"/>
    <w:rsid w:val="00D17C9D"/>
    <w:rsid w:val="00D17EAA"/>
    <w:rsid w:val="00D21216"/>
    <w:rsid w:val="00D21268"/>
    <w:rsid w:val="00D22BC5"/>
    <w:rsid w:val="00D22BF6"/>
    <w:rsid w:val="00D23AB4"/>
    <w:rsid w:val="00D24E46"/>
    <w:rsid w:val="00D254D6"/>
    <w:rsid w:val="00D2591F"/>
    <w:rsid w:val="00D26716"/>
    <w:rsid w:val="00D26B14"/>
    <w:rsid w:val="00D274F4"/>
    <w:rsid w:val="00D30A33"/>
    <w:rsid w:val="00D31093"/>
    <w:rsid w:val="00D312AB"/>
    <w:rsid w:val="00D31900"/>
    <w:rsid w:val="00D31CCE"/>
    <w:rsid w:val="00D3221F"/>
    <w:rsid w:val="00D32231"/>
    <w:rsid w:val="00D3233A"/>
    <w:rsid w:val="00D32738"/>
    <w:rsid w:val="00D32C33"/>
    <w:rsid w:val="00D341D2"/>
    <w:rsid w:val="00D34C05"/>
    <w:rsid w:val="00D35069"/>
    <w:rsid w:val="00D35E71"/>
    <w:rsid w:val="00D36163"/>
    <w:rsid w:val="00D3666A"/>
    <w:rsid w:val="00D37137"/>
    <w:rsid w:val="00D37C1B"/>
    <w:rsid w:val="00D37D1E"/>
    <w:rsid w:val="00D404C0"/>
    <w:rsid w:val="00D40A16"/>
    <w:rsid w:val="00D40A71"/>
    <w:rsid w:val="00D40F24"/>
    <w:rsid w:val="00D41754"/>
    <w:rsid w:val="00D417C5"/>
    <w:rsid w:val="00D419E5"/>
    <w:rsid w:val="00D41E24"/>
    <w:rsid w:val="00D420B6"/>
    <w:rsid w:val="00D42404"/>
    <w:rsid w:val="00D4257A"/>
    <w:rsid w:val="00D42E2F"/>
    <w:rsid w:val="00D44C1F"/>
    <w:rsid w:val="00D4518F"/>
    <w:rsid w:val="00D45F21"/>
    <w:rsid w:val="00D45F90"/>
    <w:rsid w:val="00D4610A"/>
    <w:rsid w:val="00D47357"/>
    <w:rsid w:val="00D4753C"/>
    <w:rsid w:val="00D476A7"/>
    <w:rsid w:val="00D5051B"/>
    <w:rsid w:val="00D508E4"/>
    <w:rsid w:val="00D50F69"/>
    <w:rsid w:val="00D51573"/>
    <w:rsid w:val="00D52324"/>
    <w:rsid w:val="00D52C69"/>
    <w:rsid w:val="00D53390"/>
    <w:rsid w:val="00D539FB"/>
    <w:rsid w:val="00D5417E"/>
    <w:rsid w:val="00D545F1"/>
    <w:rsid w:val="00D55192"/>
    <w:rsid w:val="00D55243"/>
    <w:rsid w:val="00D55524"/>
    <w:rsid w:val="00D55CF3"/>
    <w:rsid w:val="00D55E96"/>
    <w:rsid w:val="00D56717"/>
    <w:rsid w:val="00D56BD7"/>
    <w:rsid w:val="00D56CDE"/>
    <w:rsid w:val="00D5718E"/>
    <w:rsid w:val="00D57623"/>
    <w:rsid w:val="00D579CC"/>
    <w:rsid w:val="00D602D6"/>
    <w:rsid w:val="00D60392"/>
    <w:rsid w:val="00D60975"/>
    <w:rsid w:val="00D60B50"/>
    <w:rsid w:val="00D6167D"/>
    <w:rsid w:val="00D6260E"/>
    <w:rsid w:val="00D62DE5"/>
    <w:rsid w:val="00D63057"/>
    <w:rsid w:val="00D63CEF"/>
    <w:rsid w:val="00D64B9C"/>
    <w:rsid w:val="00D650C7"/>
    <w:rsid w:val="00D652ED"/>
    <w:rsid w:val="00D653EF"/>
    <w:rsid w:val="00D654BC"/>
    <w:rsid w:val="00D65A09"/>
    <w:rsid w:val="00D66C2F"/>
    <w:rsid w:val="00D674BC"/>
    <w:rsid w:val="00D67E3B"/>
    <w:rsid w:val="00D70F50"/>
    <w:rsid w:val="00D7160B"/>
    <w:rsid w:val="00D71DD6"/>
    <w:rsid w:val="00D71E42"/>
    <w:rsid w:val="00D729FC"/>
    <w:rsid w:val="00D72A1F"/>
    <w:rsid w:val="00D732D6"/>
    <w:rsid w:val="00D732DD"/>
    <w:rsid w:val="00D736E6"/>
    <w:rsid w:val="00D73702"/>
    <w:rsid w:val="00D73B12"/>
    <w:rsid w:val="00D74BDC"/>
    <w:rsid w:val="00D750B7"/>
    <w:rsid w:val="00D75A3F"/>
    <w:rsid w:val="00D763B7"/>
    <w:rsid w:val="00D76529"/>
    <w:rsid w:val="00D7764B"/>
    <w:rsid w:val="00D777C4"/>
    <w:rsid w:val="00D77F4B"/>
    <w:rsid w:val="00D80C13"/>
    <w:rsid w:val="00D80C29"/>
    <w:rsid w:val="00D80CF5"/>
    <w:rsid w:val="00D82558"/>
    <w:rsid w:val="00D825F6"/>
    <w:rsid w:val="00D82B19"/>
    <w:rsid w:val="00D82D2F"/>
    <w:rsid w:val="00D833A7"/>
    <w:rsid w:val="00D84217"/>
    <w:rsid w:val="00D84822"/>
    <w:rsid w:val="00D84D52"/>
    <w:rsid w:val="00D85736"/>
    <w:rsid w:val="00D85760"/>
    <w:rsid w:val="00D864AF"/>
    <w:rsid w:val="00D86782"/>
    <w:rsid w:val="00D86A4C"/>
    <w:rsid w:val="00D87524"/>
    <w:rsid w:val="00D90AC0"/>
    <w:rsid w:val="00D90BCD"/>
    <w:rsid w:val="00D911CF"/>
    <w:rsid w:val="00D92362"/>
    <w:rsid w:val="00D92D78"/>
    <w:rsid w:val="00D9367A"/>
    <w:rsid w:val="00D937C1"/>
    <w:rsid w:val="00D93AD6"/>
    <w:rsid w:val="00D959E5"/>
    <w:rsid w:val="00D977A2"/>
    <w:rsid w:val="00D97CB6"/>
    <w:rsid w:val="00DA0C01"/>
    <w:rsid w:val="00DA1303"/>
    <w:rsid w:val="00DA1535"/>
    <w:rsid w:val="00DA17E6"/>
    <w:rsid w:val="00DA3AB5"/>
    <w:rsid w:val="00DA4C42"/>
    <w:rsid w:val="00DA58F1"/>
    <w:rsid w:val="00DA5989"/>
    <w:rsid w:val="00DA70E0"/>
    <w:rsid w:val="00DB162E"/>
    <w:rsid w:val="00DB1AA3"/>
    <w:rsid w:val="00DB1D6A"/>
    <w:rsid w:val="00DB2113"/>
    <w:rsid w:val="00DB23DF"/>
    <w:rsid w:val="00DB2745"/>
    <w:rsid w:val="00DB28A6"/>
    <w:rsid w:val="00DB2F10"/>
    <w:rsid w:val="00DB3F55"/>
    <w:rsid w:val="00DB4B11"/>
    <w:rsid w:val="00DB5253"/>
    <w:rsid w:val="00DB552F"/>
    <w:rsid w:val="00DB5597"/>
    <w:rsid w:val="00DB55AC"/>
    <w:rsid w:val="00DB5643"/>
    <w:rsid w:val="00DB58B8"/>
    <w:rsid w:val="00DB5924"/>
    <w:rsid w:val="00DB5BAC"/>
    <w:rsid w:val="00DB5F11"/>
    <w:rsid w:val="00DB64C5"/>
    <w:rsid w:val="00DB67C9"/>
    <w:rsid w:val="00DB68F9"/>
    <w:rsid w:val="00DB6BFD"/>
    <w:rsid w:val="00DB6D7E"/>
    <w:rsid w:val="00DB778C"/>
    <w:rsid w:val="00DB784B"/>
    <w:rsid w:val="00DC0424"/>
    <w:rsid w:val="00DC1A1E"/>
    <w:rsid w:val="00DC2156"/>
    <w:rsid w:val="00DC226D"/>
    <w:rsid w:val="00DC2B6E"/>
    <w:rsid w:val="00DC2DF2"/>
    <w:rsid w:val="00DC3C91"/>
    <w:rsid w:val="00DC45EF"/>
    <w:rsid w:val="00DC4AF8"/>
    <w:rsid w:val="00DC4E0A"/>
    <w:rsid w:val="00DC4F14"/>
    <w:rsid w:val="00DC4F89"/>
    <w:rsid w:val="00DC5008"/>
    <w:rsid w:val="00DC51BC"/>
    <w:rsid w:val="00DC5475"/>
    <w:rsid w:val="00DC5F21"/>
    <w:rsid w:val="00DC63DD"/>
    <w:rsid w:val="00DC745D"/>
    <w:rsid w:val="00DC7748"/>
    <w:rsid w:val="00DC77F0"/>
    <w:rsid w:val="00DD00E2"/>
    <w:rsid w:val="00DD0B2A"/>
    <w:rsid w:val="00DD1FEF"/>
    <w:rsid w:val="00DD21C9"/>
    <w:rsid w:val="00DD21F3"/>
    <w:rsid w:val="00DD2280"/>
    <w:rsid w:val="00DD2AC0"/>
    <w:rsid w:val="00DD33B4"/>
    <w:rsid w:val="00DD360F"/>
    <w:rsid w:val="00DD392D"/>
    <w:rsid w:val="00DD3C40"/>
    <w:rsid w:val="00DD3CDF"/>
    <w:rsid w:val="00DD3E05"/>
    <w:rsid w:val="00DD4300"/>
    <w:rsid w:val="00DD44D5"/>
    <w:rsid w:val="00DD4CF1"/>
    <w:rsid w:val="00DD4DE2"/>
    <w:rsid w:val="00DD523B"/>
    <w:rsid w:val="00DD53D6"/>
    <w:rsid w:val="00DD55A4"/>
    <w:rsid w:val="00DD666C"/>
    <w:rsid w:val="00DD73EF"/>
    <w:rsid w:val="00DD7C88"/>
    <w:rsid w:val="00DE0796"/>
    <w:rsid w:val="00DE0993"/>
    <w:rsid w:val="00DE153A"/>
    <w:rsid w:val="00DE1926"/>
    <w:rsid w:val="00DE26F0"/>
    <w:rsid w:val="00DE2AAA"/>
    <w:rsid w:val="00DE31CD"/>
    <w:rsid w:val="00DE31CF"/>
    <w:rsid w:val="00DE395A"/>
    <w:rsid w:val="00DE3C38"/>
    <w:rsid w:val="00DE41F7"/>
    <w:rsid w:val="00DE4D94"/>
    <w:rsid w:val="00DE4F75"/>
    <w:rsid w:val="00DE5021"/>
    <w:rsid w:val="00DE5D07"/>
    <w:rsid w:val="00DE6041"/>
    <w:rsid w:val="00DE640A"/>
    <w:rsid w:val="00DE697E"/>
    <w:rsid w:val="00DE6B44"/>
    <w:rsid w:val="00DE6E7E"/>
    <w:rsid w:val="00DE71F1"/>
    <w:rsid w:val="00DE73EB"/>
    <w:rsid w:val="00DF057C"/>
    <w:rsid w:val="00DF09BE"/>
    <w:rsid w:val="00DF0A42"/>
    <w:rsid w:val="00DF0E0F"/>
    <w:rsid w:val="00DF0EB1"/>
    <w:rsid w:val="00DF10E4"/>
    <w:rsid w:val="00DF12A4"/>
    <w:rsid w:val="00DF1302"/>
    <w:rsid w:val="00DF16D9"/>
    <w:rsid w:val="00DF178D"/>
    <w:rsid w:val="00DF1BB4"/>
    <w:rsid w:val="00DF1BF6"/>
    <w:rsid w:val="00DF2310"/>
    <w:rsid w:val="00DF2467"/>
    <w:rsid w:val="00DF2590"/>
    <w:rsid w:val="00DF2B38"/>
    <w:rsid w:val="00DF32A4"/>
    <w:rsid w:val="00DF3C5A"/>
    <w:rsid w:val="00DF4517"/>
    <w:rsid w:val="00DF49C0"/>
    <w:rsid w:val="00DF5231"/>
    <w:rsid w:val="00DF550F"/>
    <w:rsid w:val="00DF5E3B"/>
    <w:rsid w:val="00DF75CB"/>
    <w:rsid w:val="00DF7C6D"/>
    <w:rsid w:val="00E00303"/>
    <w:rsid w:val="00E00429"/>
    <w:rsid w:val="00E02242"/>
    <w:rsid w:val="00E02306"/>
    <w:rsid w:val="00E023F8"/>
    <w:rsid w:val="00E02401"/>
    <w:rsid w:val="00E0244C"/>
    <w:rsid w:val="00E0285D"/>
    <w:rsid w:val="00E02BFC"/>
    <w:rsid w:val="00E02C2A"/>
    <w:rsid w:val="00E031D8"/>
    <w:rsid w:val="00E03B4D"/>
    <w:rsid w:val="00E03C9B"/>
    <w:rsid w:val="00E03F6F"/>
    <w:rsid w:val="00E04322"/>
    <w:rsid w:val="00E04494"/>
    <w:rsid w:val="00E04853"/>
    <w:rsid w:val="00E04A66"/>
    <w:rsid w:val="00E04CD6"/>
    <w:rsid w:val="00E0532A"/>
    <w:rsid w:val="00E053C5"/>
    <w:rsid w:val="00E05BAB"/>
    <w:rsid w:val="00E05E5E"/>
    <w:rsid w:val="00E065A1"/>
    <w:rsid w:val="00E06E51"/>
    <w:rsid w:val="00E10100"/>
    <w:rsid w:val="00E101FC"/>
    <w:rsid w:val="00E109CA"/>
    <w:rsid w:val="00E10EAF"/>
    <w:rsid w:val="00E10EEC"/>
    <w:rsid w:val="00E11093"/>
    <w:rsid w:val="00E1111D"/>
    <w:rsid w:val="00E11C57"/>
    <w:rsid w:val="00E12DBE"/>
    <w:rsid w:val="00E13234"/>
    <w:rsid w:val="00E13DA8"/>
    <w:rsid w:val="00E14F84"/>
    <w:rsid w:val="00E15590"/>
    <w:rsid w:val="00E156AD"/>
    <w:rsid w:val="00E1596A"/>
    <w:rsid w:val="00E15D7D"/>
    <w:rsid w:val="00E15DA3"/>
    <w:rsid w:val="00E16086"/>
    <w:rsid w:val="00E16CA0"/>
    <w:rsid w:val="00E171C9"/>
    <w:rsid w:val="00E17602"/>
    <w:rsid w:val="00E17CA8"/>
    <w:rsid w:val="00E200FF"/>
    <w:rsid w:val="00E20480"/>
    <w:rsid w:val="00E20FDA"/>
    <w:rsid w:val="00E21CCC"/>
    <w:rsid w:val="00E21D12"/>
    <w:rsid w:val="00E22125"/>
    <w:rsid w:val="00E22670"/>
    <w:rsid w:val="00E22C5F"/>
    <w:rsid w:val="00E23077"/>
    <w:rsid w:val="00E2313B"/>
    <w:rsid w:val="00E23308"/>
    <w:rsid w:val="00E2375E"/>
    <w:rsid w:val="00E23B06"/>
    <w:rsid w:val="00E244E1"/>
    <w:rsid w:val="00E247A7"/>
    <w:rsid w:val="00E255B8"/>
    <w:rsid w:val="00E25950"/>
    <w:rsid w:val="00E25B5F"/>
    <w:rsid w:val="00E265AD"/>
    <w:rsid w:val="00E26DDD"/>
    <w:rsid w:val="00E270EE"/>
    <w:rsid w:val="00E27987"/>
    <w:rsid w:val="00E30996"/>
    <w:rsid w:val="00E3241D"/>
    <w:rsid w:val="00E32D97"/>
    <w:rsid w:val="00E33900"/>
    <w:rsid w:val="00E33A36"/>
    <w:rsid w:val="00E33CDA"/>
    <w:rsid w:val="00E345E2"/>
    <w:rsid w:val="00E3460B"/>
    <w:rsid w:val="00E34BAC"/>
    <w:rsid w:val="00E3517E"/>
    <w:rsid w:val="00E358DD"/>
    <w:rsid w:val="00E3592C"/>
    <w:rsid w:val="00E359B6"/>
    <w:rsid w:val="00E35CFE"/>
    <w:rsid w:val="00E37A2A"/>
    <w:rsid w:val="00E37CA7"/>
    <w:rsid w:val="00E4044E"/>
    <w:rsid w:val="00E40FA5"/>
    <w:rsid w:val="00E418D1"/>
    <w:rsid w:val="00E422AF"/>
    <w:rsid w:val="00E43251"/>
    <w:rsid w:val="00E44096"/>
    <w:rsid w:val="00E443FF"/>
    <w:rsid w:val="00E445D1"/>
    <w:rsid w:val="00E4493F"/>
    <w:rsid w:val="00E44B0B"/>
    <w:rsid w:val="00E4526B"/>
    <w:rsid w:val="00E46CA8"/>
    <w:rsid w:val="00E46EB1"/>
    <w:rsid w:val="00E46F3B"/>
    <w:rsid w:val="00E47100"/>
    <w:rsid w:val="00E479F2"/>
    <w:rsid w:val="00E47C9A"/>
    <w:rsid w:val="00E50329"/>
    <w:rsid w:val="00E506C7"/>
    <w:rsid w:val="00E518AF"/>
    <w:rsid w:val="00E51F5F"/>
    <w:rsid w:val="00E523B9"/>
    <w:rsid w:val="00E5257B"/>
    <w:rsid w:val="00E525A6"/>
    <w:rsid w:val="00E5305D"/>
    <w:rsid w:val="00E54689"/>
    <w:rsid w:val="00E551A3"/>
    <w:rsid w:val="00E55373"/>
    <w:rsid w:val="00E55799"/>
    <w:rsid w:val="00E557C3"/>
    <w:rsid w:val="00E55914"/>
    <w:rsid w:val="00E55A6D"/>
    <w:rsid w:val="00E55E94"/>
    <w:rsid w:val="00E55F73"/>
    <w:rsid w:val="00E56274"/>
    <w:rsid w:val="00E56C28"/>
    <w:rsid w:val="00E600B5"/>
    <w:rsid w:val="00E6070C"/>
    <w:rsid w:val="00E60BE5"/>
    <w:rsid w:val="00E61620"/>
    <w:rsid w:val="00E626B9"/>
    <w:rsid w:val="00E62956"/>
    <w:rsid w:val="00E62BF6"/>
    <w:rsid w:val="00E62C9A"/>
    <w:rsid w:val="00E62F55"/>
    <w:rsid w:val="00E630C8"/>
    <w:rsid w:val="00E63186"/>
    <w:rsid w:val="00E635B3"/>
    <w:rsid w:val="00E63704"/>
    <w:rsid w:val="00E6383A"/>
    <w:rsid w:val="00E63A23"/>
    <w:rsid w:val="00E64240"/>
    <w:rsid w:val="00E64CA4"/>
    <w:rsid w:val="00E64E80"/>
    <w:rsid w:val="00E65196"/>
    <w:rsid w:val="00E65768"/>
    <w:rsid w:val="00E65AEF"/>
    <w:rsid w:val="00E661E4"/>
    <w:rsid w:val="00E6669A"/>
    <w:rsid w:val="00E66E4B"/>
    <w:rsid w:val="00E66FE9"/>
    <w:rsid w:val="00E67C03"/>
    <w:rsid w:val="00E7047F"/>
    <w:rsid w:val="00E7065C"/>
    <w:rsid w:val="00E70CC2"/>
    <w:rsid w:val="00E7245B"/>
    <w:rsid w:val="00E73240"/>
    <w:rsid w:val="00E73778"/>
    <w:rsid w:val="00E7454D"/>
    <w:rsid w:val="00E74727"/>
    <w:rsid w:val="00E747AF"/>
    <w:rsid w:val="00E7661C"/>
    <w:rsid w:val="00E76DCF"/>
    <w:rsid w:val="00E77259"/>
    <w:rsid w:val="00E77FC1"/>
    <w:rsid w:val="00E8053D"/>
    <w:rsid w:val="00E80A00"/>
    <w:rsid w:val="00E81151"/>
    <w:rsid w:val="00E81AA6"/>
    <w:rsid w:val="00E823EB"/>
    <w:rsid w:val="00E829BD"/>
    <w:rsid w:val="00E82A23"/>
    <w:rsid w:val="00E82A8F"/>
    <w:rsid w:val="00E83A75"/>
    <w:rsid w:val="00E841F5"/>
    <w:rsid w:val="00E85BE9"/>
    <w:rsid w:val="00E861B4"/>
    <w:rsid w:val="00E86940"/>
    <w:rsid w:val="00E86C86"/>
    <w:rsid w:val="00E86FE8"/>
    <w:rsid w:val="00E876CC"/>
    <w:rsid w:val="00E877E4"/>
    <w:rsid w:val="00E87ABC"/>
    <w:rsid w:val="00E90603"/>
    <w:rsid w:val="00E90F67"/>
    <w:rsid w:val="00E9238E"/>
    <w:rsid w:val="00E929F2"/>
    <w:rsid w:val="00E92E71"/>
    <w:rsid w:val="00E92FBA"/>
    <w:rsid w:val="00E936F0"/>
    <w:rsid w:val="00E93BA3"/>
    <w:rsid w:val="00E93D20"/>
    <w:rsid w:val="00E94D75"/>
    <w:rsid w:val="00E94EAE"/>
    <w:rsid w:val="00E95315"/>
    <w:rsid w:val="00E964D6"/>
    <w:rsid w:val="00E97CB7"/>
    <w:rsid w:val="00EA008C"/>
    <w:rsid w:val="00EA1167"/>
    <w:rsid w:val="00EA14A0"/>
    <w:rsid w:val="00EA1AF3"/>
    <w:rsid w:val="00EA1CC8"/>
    <w:rsid w:val="00EA1ECF"/>
    <w:rsid w:val="00EA28BB"/>
    <w:rsid w:val="00EA3921"/>
    <w:rsid w:val="00EA3E2F"/>
    <w:rsid w:val="00EA3EF7"/>
    <w:rsid w:val="00EA41F7"/>
    <w:rsid w:val="00EA49EB"/>
    <w:rsid w:val="00EA4E92"/>
    <w:rsid w:val="00EA4EF4"/>
    <w:rsid w:val="00EA52E8"/>
    <w:rsid w:val="00EA599F"/>
    <w:rsid w:val="00EA5B6A"/>
    <w:rsid w:val="00EB0AA0"/>
    <w:rsid w:val="00EB12C2"/>
    <w:rsid w:val="00EB1B8E"/>
    <w:rsid w:val="00EB22C1"/>
    <w:rsid w:val="00EB23F8"/>
    <w:rsid w:val="00EB2704"/>
    <w:rsid w:val="00EB2870"/>
    <w:rsid w:val="00EB340D"/>
    <w:rsid w:val="00EB3EBD"/>
    <w:rsid w:val="00EB3FBB"/>
    <w:rsid w:val="00EB4D47"/>
    <w:rsid w:val="00EB57F9"/>
    <w:rsid w:val="00EB683E"/>
    <w:rsid w:val="00EB6FD2"/>
    <w:rsid w:val="00EB75F4"/>
    <w:rsid w:val="00EB7ACE"/>
    <w:rsid w:val="00EB7B42"/>
    <w:rsid w:val="00EB7D61"/>
    <w:rsid w:val="00EB7F81"/>
    <w:rsid w:val="00EC004D"/>
    <w:rsid w:val="00EC018E"/>
    <w:rsid w:val="00EC0862"/>
    <w:rsid w:val="00EC1543"/>
    <w:rsid w:val="00EC2455"/>
    <w:rsid w:val="00EC3066"/>
    <w:rsid w:val="00EC31E1"/>
    <w:rsid w:val="00EC46F0"/>
    <w:rsid w:val="00EC4CB5"/>
    <w:rsid w:val="00EC4D22"/>
    <w:rsid w:val="00EC5CA1"/>
    <w:rsid w:val="00EC61C3"/>
    <w:rsid w:val="00EC6381"/>
    <w:rsid w:val="00EC6787"/>
    <w:rsid w:val="00EC6C60"/>
    <w:rsid w:val="00ED082F"/>
    <w:rsid w:val="00ED08D0"/>
    <w:rsid w:val="00ED0F6B"/>
    <w:rsid w:val="00ED140F"/>
    <w:rsid w:val="00ED1932"/>
    <w:rsid w:val="00ED1B6A"/>
    <w:rsid w:val="00ED1BF1"/>
    <w:rsid w:val="00ED1C5F"/>
    <w:rsid w:val="00ED281F"/>
    <w:rsid w:val="00ED311D"/>
    <w:rsid w:val="00ED3BE6"/>
    <w:rsid w:val="00ED5043"/>
    <w:rsid w:val="00ED59BE"/>
    <w:rsid w:val="00ED6042"/>
    <w:rsid w:val="00ED614C"/>
    <w:rsid w:val="00ED6341"/>
    <w:rsid w:val="00ED661B"/>
    <w:rsid w:val="00ED6879"/>
    <w:rsid w:val="00ED6DC8"/>
    <w:rsid w:val="00ED713B"/>
    <w:rsid w:val="00ED733F"/>
    <w:rsid w:val="00ED7F30"/>
    <w:rsid w:val="00EE0965"/>
    <w:rsid w:val="00EE0FDB"/>
    <w:rsid w:val="00EE104B"/>
    <w:rsid w:val="00EE1349"/>
    <w:rsid w:val="00EE174D"/>
    <w:rsid w:val="00EE1B97"/>
    <w:rsid w:val="00EE243A"/>
    <w:rsid w:val="00EE2482"/>
    <w:rsid w:val="00EE25F2"/>
    <w:rsid w:val="00EE291F"/>
    <w:rsid w:val="00EE2ECC"/>
    <w:rsid w:val="00EE3E63"/>
    <w:rsid w:val="00EE4150"/>
    <w:rsid w:val="00EE4B75"/>
    <w:rsid w:val="00EE4D49"/>
    <w:rsid w:val="00EE4F70"/>
    <w:rsid w:val="00EE5845"/>
    <w:rsid w:val="00EE5FDE"/>
    <w:rsid w:val="00EE60DE"/>
    <w:rsid w:val="00EE6495"/>
    <w:rsid w:val="00EE6851"/>
    <w:rsid w:val="00EE763F"/>
    <w:rsid w:val="00EE7F09"/>
    <w:rsid w:val="00EF1D38"/>
    <w:rsid w:val="00EF2C17"/>
    <w:rsid w:val="00EF2F10"/>
    <w:rsid w:val="00EF36CC"/>
    <w:rsid w:val="00EF37CE"/>
    <w:rsid w:val="00EF3BDD"/>
    <w:rsid w:val="00EF43C2"/>
    <w:rsid w:val="00EF4923"/>
    <w:rsid w:val="00EF4A06"/>
    <w:rsid w:val="00EF4B7B"/>
    <w:rsid w:val="00EF4C1A"/>
    <w:rsid w:val="00EF4F4A"/>
    <w:rsid w:val="00EF5A00"/>
    <w:rsid w:val="00EF6099"/>
    <w:rsid w:val="00EF6B6D"/>
    <w:rsid w:val="00EF6D79"/>
    <w:rsid w:val="00EF72AF"/>
    <w:rsid w:val="00EF7953"/>
    <w:rsid w:val="00F003B0"/>
    <w:rsid w:val="00F0069A"/>
    <w:rsid w:val="00F020C4"/>
    <w:rsid w:val="00F024F5"/>
    <w:rsid w:val="00F025BA"/>
    <w:rsid w:val="00F02CDC"/>
    <w:rsid w:val="00F0312B"/>
    <w:rsid w:val="00F0312F"/>
    <w:rsid w:val="00F039F6"/>
    <w:rsid w:val="00F0566E"/>
    <w:rsid w:val="00F056A3"/>
    <w:rsid w:val="00F05A4B"/>
    <w:rsid w:val="00F05DCE"/>
    <w:rsid w:val="00F063A6"/>
    <w:rsid w:val="00F0640C"/>
    <w:rsid w:val="00F0789D"/>
    <w:rsid w:val="00F07FCC"/>
    <w:rsid w:val="00F10292"/>
    <w:rsid w:val="00F105B0"/>
    <w:rsid w:val="00F10673"/>
    <w:rsid w:val="00F108C4"/>
    <w:rsid w:val="00F1095A"/>
    <w:rsid w:val="00F10D75"/>
    <w:rsid w:val="00F11372"/>
    <w:rsid w:val="00F11445"/>
    <w:rsid w:val="00F11482"/>
    <w:rsid w:val="00F11645"/>
    <w:rsid w:val="00F11921"/>
    <w:rsid w:val="00F11982"/>
    <w:rsid w:val="00F124E8"/>
    <w:rsid w:val="00F13FB1"/>
    <w:rsid w:val="00F1472F"/>
    <w:rsid w:val="00F153D9"/>
    <w:rsid w:val="00F1606F"/>
    <w:rsid w:val="00F1609F"/>
    <w:rsid w:val="00F17619"/>
    <w:rsid w:val="00F17738"/>
    <w:rsid w:val="00F20016"/>
    <w:rsid w:val="00F20061"/>
    <w:rsid w:val="00F2017C"/>
    <w:rsid w:val="00F20AA9"/>
    <w:rsid w:val="00F20CEF"/>
    <w:rsid w:val="00F21040"/>
    <w:rsid w:val="00F23007"/>
    <w:rsid w:val="00F238D2"/>
    <w:rsid w:val="00F24020"/>
    <w:rsid w:val="00F249EB"/>
    <w:rsid w:val="00F24A82"/>
    <w:rsid w:val="00F24C50"/>
    <w:rsid w:val="00F24F9D"/>
    <w:rsid w:val="00F253B1"/>
    <w:rsid w:val="00F2562F"/>
    <w:rsid w:val="00F2583A"/>
    <w:rsid w:val="00F25C5C"/>
    <w:rsid w:val="00F2639B"/>
    <w:rsid w:val="00F26DB3"/>
    <w:rsid w:val="00F26F3E"/>
    <w:rsid w:val="00F27D01"/>
    <w:rsid w:val="00F303DB"/>
    <w:rsid w:val="00F30D3B"/>
    <w:rsid w:val="00F3217B"/>
    <w:rsid w:val="00F327C3"/>
    <w:rsid w:val="00F32A3E"/>
    <w:rsid w:val="00F33666"/>
    <w:rsid w:val="00F336A7"/>
    <w:rsid w:val="00F342B7"/>
    <w:rsid w:val="00F35774"/>
    <w:rsid w:val="00F3596F"/>
    <w:rsid w:val="00F35C53"/>
    <w:rsid w:val="00F37B28"/>
    <w:rsid w:val="00F41000"/>
    <w:rsid w:val="00F42D7F"/>
    <w:rsid w:val="00F43081"/>
    <w:rsid w:val="00F44B3B"/>
    <w:rsid w:val="00F44D3D"/>
    <w:rsid w:val="00F454A5"/>
    <w:rsid w:val="00F45612"/>
    <w:rsid w:val="00F457E0"/>
    <w:rsid w:val="00F458CD"/>
    <w:rsid w:val="00F461B6"/>
    <w:rsid w:val="00F46CA8"/>
    <w:rsid w:val="00F50CC5"/>
    <w:rsid w:val="00F50ECA"/>
    <w:rsid w:val="00F510C2"/>
    <w:rsid w:val="00F51174"/>
    <w:rsid w:val="00F5147A"/>
    <w:rsid w:val="00F51E2C"/>
    <w:rsid w:val="00F523D7"/>
    <w:rsid w:val="00F52D17"/>
    <w:rsid w:val="00F5343E"/>
    <w:rsid w:val="00F536ED"/>
    <w:rsid w:val="00F53731"/>
    <w:rsid w:val="00F5394B"/>
    <w:rsid w:val="00F539F1"/>
    <w:rsid w:val="00F54BA7"/>
    <w:rsid w:val="00F550FD"/>
    <w:rsid w:val="00F55CF2"/>
    <w:rsid w:val="00F55EB8"/>
    <w:rsid w:val="00F55F4A"/>
    <w:rsid w:val="00F5613B"/>
    <w:rsid w:val="00F568E7"/>
    <w:rsid w:val="00F57643"/>
    <w:rsid w:val="00F6028B"/>
    <w:rsid w:val="00F60447"/>
    <w:rsid w:val="00F61171"/>
    <w:rsid w:val="00F615EF"/>
    <w:rsid w:val="00F615F3"/>
    <w:rsid w:val="00F61A12"/>
    <w:rsid w:val="00F61B92"/>
    <w:rsid w:val="00F61BF8"/>
    <w:rsid w:val="00F61E22"/>
    <w:rsid w:val="00F623F1"/>
    <w:rsid w:val="00F6291C"/>
    <w:rsid w:val="00F62D58"/>
    <w:rsid w:val="00F632BC"/>
    <w:rsid w:val="00F640B1"/>
    <w:rsid w:val="00F65572"/>
    <w:rsid w:val="00F660AA"/>
    <w:rsid w:val="00F663B6"/>
    <w:rsid w:val="00F66B54"/>
    <w:rsid w:val="00F66B86"/>
    <w:rsid w:val="00F670A7"/>
    <w:rsid w:val="00F6761D"/>
    <w:rsid w:val="00F678A8"/>
    <w:rsid w:val="00F67D3B"/>
    <w:rsid w:val="00F70345"/>
    <w:rsid w:val="00F7053D"/>
    <w:rsid w:val="00F7097D"/>
    <w:rsid w:val="00F70B7C"/>
    <w:rsid w:val="00F71D20"/>
    <w:rsid w:val="00F720D8"/>
    <w:rsid w:val="00F72666"/>
    <w:rsid w:val="00F728B8"/>
    <w:rsid w:val="00F72BA7"/>
    <w:rsid w:val="00F72CBF"/>
    <w:rsid w:val="00F73024"/>
    <w:rsid w:val="00F73522"/>
    <w:rsid w:val="00F74579"/>
    <w:rsid w:val="00F7481B"/>
    <w:rsid w:val="00F74E88"/>
    <w:rsid w:val="00F75135"/>
    <w:rsid w:val="00F75156"/>
    <w:rsid w:val="00F75C35"/>
    <w:rsid w:val="00F75C81"/>
    <w:rsid w:val="00F7613D"/>
    <w:rsid w:val="00F766B6"/>
    <w:rsid w:val="00F776EE"/>
    <w:rsid w:val="00F77CCA"/>
    <w:rsid w:val="00F77E8E"/>
    <w:rsid w:val="00F801F5"/>
    <w:rsid w:val="00F82B8D"/>
    <w:rsid w:val="00F82CDC"/>
    <w:rsid w:val="00F83551"/>
    <w:rsid w:val="00F8406C"/>
    <w:rsid w:val="00F8519A"/>
    <w:rsid w:val="00F85EE9"/>
    <w:rsid w:val="00F86480"/>
    <w:rsid w:val="00F86A19"/>
    <w:rsid w:val="00F87918"/>
    <w:rsid w:val="00F87B0F"/>
    <w:rsid w:val="00F87C5C"/>
    <w:rsid w:val="00F87EF0"/>
    <w:rsid w:val="00F9159B"/>
    <w:rsid w:val="00F91704"/>
    <w:rsid w:val="00F91B13"/>
    <w:rsid w:val="00F928F5"/>
    <w:rsid w:val="00F92FCA"/>
    <w:rsid w:val="00F937F5"/>
    <w:rsid w:val="00F9502E"/>
    <w:rsid w:val="00F952D8"/>
    <w:rsid w:val="00F9549A"/>
    <w:rsid w:val="00F95FB8"/>
    <w:rsid w:val="00F969A0"/>
    <w:rsid w:val="00F96DA2"/>
    <w:rsid w:val="00F97A72"/>
    <w:rsid w:val="00F97EAF"/>
    <w:rsid w:val="00F97EDC"/>
    <w:rsid w:val="00FA1895"/>
    <w:rsid w:val="00FA198E"/>
    <w:rsid w:val="00FA1A41"/>
    <w:rsid w:val="00FA378D"/>
    <w:rsid w:val="00FA3BF2"/>
    <w:rsid w:val="00FA4111"/>
    <w:rsid w:val="00FA454C"/>
    <w:rsid w:val="00FA4A1C"/>
    <w:rsid w:val="00FA4C94"/>
    <w:rsid w:val="00FA4D7C"/>
    <w:rsid w:val="00FA4E34"/>
    <w:rsid w:val="00FA5187"/>
    <w:rsid w:val="00FA5837"/>
    <w:rsid w:val="00FA5E02"/>
    <w:rsid w:val="00FA6DBD"/>
    <w:rsid w:val="00FA7073"/>
    <w:rsid w:val="00FA75EE"/>
    <w:rsid w:val="00FA778B"/>
    <w:rsid w:val="00FA7A24"/>
    <w:rsid w:val="00FA7ED4"/>
    <w:rsid w:val="00FB0E1F"/>
    <w:rsid w:val="00FB11D7"/>
    <w:rsid w:val="00FB16ED"/>
    <w:rsid w:val="00FB173A"/>
    <w:rsid w:val="00FB2045"/>
    <w:rsid w:val="00FB2E4F"/>
    <w:rsid w:val="00FB31B2"/>
    <w:rsid w:val="00FB37F8"/>
    <w:rsid w:val="00FB4092"/>
    <w:rsid w:val="00FB40A8"/>
    <w:rsid w:val="00FB41FE"/>
    <w:rsid w:val="00FB4C7E"/>
    <w:rsid w:val="00FB508B"/>
    <w:rsid w:val="00FB5584"/>
    <w:rsid w:val="00FB5A7B"/>
    <w:rsid w:val="00FB6D9F"/>
    <w:rsid w:val="00FB7342"/>
    <w:rsid w:val="00FC00F8"/>
    <w:rsid w:val="00FC14A0"/>
    <w:rsid w:val="00FC2754"/>
    <w:rsid w:val="00FC2809"/>
    <w:rsid w:val="00FC2E82"/>
    <w:rsid w:val="00FC2E8F"/>
    <w:rsid w:val="00FC3B54"/>
    <w:rsid w:val="00FC3E2C"/>
    <w:rsid w:val="00FC3F5C"/>
    <w:rsid w:val="00FC41A5"/>
    <w:rsid w:val="00FC4717"/>
    <w:rsid w:val="00FC4E12"/>
    <w:rsid w:val="00FC521A"/>
    <w:rsid w:val="00FC5D12"/>
    <w:rsid w:val="00FC642F"/>
    <w:rsid w:val="00FC6B88"/>
    <w:rsid w:val="00FC6C7D"/>
    <w:rsid w:val="00FC779D"/>
    <w:rsid w:val="00FC7DDC"/>
    <w:rsid w:val="00FD02B1"/>
    <w:rsid w:val="00FD0400"/>
    <w:rsid w:val="00FD0E3C"/>
    <w:rsid w:val="00FD116C"/>
    <w:rsid w:val="00FD1683"/>
    <w:rsid w:val="00FD179A"/>
    <w:rsid w:val="00FD20FF"/>
    <w:rsid w:val="00FD4031"/>
    <w:rsid w:val="00FD438E"/>
    <w:rsid w:val="00FD4A58"/>
    <w:rsid w:val="00FD5325"/>
    <w:rsid w:val="00FD5423"/>
    <w:rsid w:val="00FD5794"/>
    <w:rsid w:val="00FD6DA7"/>
    <w:rsid w:val="00FD7690"/>
    <w:rsid w:val="00FD7AC4"/>
    <w:rsid w:val="00FD7D76"/>
    <w:rsid w:val="00FD7EAC"/>
    <w:rsid w:val="00FE0282"/>
    <w:rsid w:val="00FE02F9"/>
    <w:rsid w:val="00FE0358"/>
    <w:rsid w:val="00FE046F"/>
    <w:rsid w:val="00FE0A8A"/>
    <w:rsid w:val="00FE0B69"/>
    <w:rsid w:val="00FE1037"/>
    <w:rsid w:val="00FE18BA"/>
    <w:rsid w:val="00FE1C65"/>
    <w:rsid w:val="00FE241C"/>
    <w:rsid w:val="00FE251C"/>
    <w:rsid w:val="00FE28AA"/>
    <w:rsid w:val="00FE2CB5"/>
    <w:rsid w:val="00FE342D"/>
    <w:rsid w:val="00FE3C42"/>
    <w:rsid w:val="00FE4716"/>
    <w:rsid w:val="00FE4C09"/>
    <w:rsid w:val="00FE6056"/>
    <w:rsid w:val="00FE62F2"/>
    <w:rsid w:val="00FE659E"/>
    <w:rsid w:val="00FE65DF"/>
    <w:rsid w:val="00FE67BC"/>
    <w:rsid w:val="00FE71B9"/>
    <w:rsid w:val="00FE72AC"/>
    <w:rsid w:val="00FE7FD0"/>
    <w:rsid w:val="00FF0059"/>
    <w:rsid w:val="00FF0D93"/>
    <w:rsid w:val="00FF10C0"/>
    <w:rsid w:val="00FF2B6E"/>
    <w:rsid w:val="00FF2BDE"/>
    <w:rsid w:val="00FF2D93"/>
    <w:rsid w:val="00FF45DD"/>
    <w:rsid w:val="00FF4D29"/>
    <w:rsid w:val="00FF524A"/>
    <w:rsid w:val="00FF5573"/>
    <w:rsid w:val="00FF5FD7"/>
    <w:rsid w:val="00FF64C9"/>
    <w:rsid w:val="00FF6566"/>
    <w:rsid w:val="00FF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86772"/>
  <w15:chartTrackingRefBased/>
  <w15:docId w15:val="{3B90C41C-0B18-4A9F-847B-0E42665FC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4C7E"/>
    <w:rPr>
      <w:rFonts w:ascii="Tahoma" w:hAnsi="Tahoma"/>
      <w:sz w:val="16"/>
      <w:szCs w:val="24"/>
    </w:rPr>
  </w:style>
  <w:style w:type="paragraph" w:styleId="Heading1">
    <w:name w:val="heading 1"/>
    <w:basedOn w:val="Normal"/>
    <w:next w:val="Normal"/>
    <w:qFormat/>
    <w:rsid w:val="0078197E"/>
    <w:pPr>
      <w:spacing w:after="80"/>
      <w:jc w:val="center"/>
      <w:outlineLvl w:val="0"/>
    </w:pPr>
    <w:rPr>
      <w:b/>
      <w:caps/>
      <w:sz w:val="20"/>
      <w:szCs w:val="20"/>
    </w:rPr>
  </w:style>
  <w:style w:type="paragraph" w:styleId="Heading2">
    <w:name w:val="heading 2"/>
    <w:basedOn w:val="Normal"/>
    <w:next w:val="Normal"/>
    <w:qFormat/>
    <w:rsid w:val="0078197E"/>
    <w:pPr>
      <w:spacing w:after="80"/>
      <w:jc w:val="right"/>
      <w:outlineLvl w:val="1"/>
    </w:pPr>
    <w:rPr>
      <w:sz w:val="20"/>
    </w:rPr>
  </w:style>
  <w:style w:type="paragraph" w:styleId="Heading3">
    <w:name w:val="heading 3"/>
    <w:basedOn w:val="Normal"/>
    <w:next w:val="Normal"/>
    <w:qFormat/>
    <w:rsid w:val="0078197E"/>
    <w:pPr>
      <w:spacing w:after="80"/>
      <w:outlineLvl w:val="2"/>
    </w:pPr>
    <w:rPr>
      <w:sz w:val="20"/>
    </w:rPr>
  </w:style>
  <w:style w:type="paragraph" w:styleId="Heading4">
    <w:name w:val="heading 4"/>
    <w:basedOn w:val="Normal"/>
    <w:next w:val="Normal"/>
    <w:qFormat/>
    <w:pPr>
      <w:keepNext/>
      <w:spacing w:before="60"/>
      <w:jc w:val="center"/>
      <w:outlineLvl w:val="3"/>
    </w:pPr>
    <w:rPr>
      <w:rFonts w:ascii="Arial" w:hAnsi="Arial" w:cs="Arial"/>
      <w:b/>
      <w:bCs/>
      <w:sz w:val="20"/>
    </w:rPr>
  </w:style>
  <w:style w:type="paragraph" w:styleId="Heading5">
    <w:name w:val="heading 5"/>
    <w:basedOn w:val="Normal"/>
    <w:next w:val="Normal"/>
    <w:qFormat/>
    <w:pPr>
      <w:keepNext/>
      <w:spacing w:before="60"/>
      <w:outlineLvl w:val="4"/>
    </w:pPr>
    <w:rPr>
      <w:rFonts w:ascii="Arial" w:hAnsi="Arial" w:cs="Arial"/>
      <w:b/>
      <w:bCs/>
      <w:sz w:val="20"/>
    </w:rPr>
  </w:style>
  <w:style w:type="paragraph" w:styleId="Heading6">
    <w:name w:val="heading 6"/>
    <w:basedOn w:val="Normal"/>
    <w:next w:val="Normal"/>
    <w:link w:val="Heading6Char"/>
    <w:semiHidden/>
    <w:unhideWhenUsed/>
    <w:qFormat/>
    <w:rsid w:val="00C907D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C907D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907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7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rsid w:val="000E7AF5"/>
    <w:pPr>
      <w:jc w:val="center"/>
    </w:pPr>
    <w:rPr>
      <w:b/>
      <w:caps/>
      <w:szCs w:val="16"/>
    </w:rPr>
  </w:style>
  <w:style w:type="paragraph" w:styleId="BalloonText">
    <w:name w:val="Balloon Text"/>
    <w:basedOn w:val="Normal"/>
    <w:semiHidden/>
    <w:rsid w:val="00FB4C7E"/>
    <w:rPr>
      <w:rFonts w:cs="Tahoma"/>
      <w:szCs w:val="16"/>
    </w:rPr>
  </w:style>
  <w:style w:type="paragraph" w:customStyle="1" w:styleId="FinePrint">
    <w:name w:val="Fine Print"/>
    <w:basedOn w:val="Normal"/>
    <w:link w:val="FinePrintChar"/>
    <w:rsid w:val="008350B3"/>
    <w:rPr>
      <w:sz w:val="12"/>
    </w:rPr>
  </w:style>
  <w:style w:type="character" w:customStyle="1" w:styleId="FinePrintChar">
    <w:name w:val="Fine Print Char"/>
    <w:link w:val="FinePrint"/>
    <w:rsid w:val="008350B3"/>
    <w:rPr>
      <w:rFonts w:ascii="Tahoma" w:hAnsi="Tahoma"/>
      <w:sz w:val="12"/>
      <w:szCs w:val="24"/>
      <w:lang w:val="en-US" w:eastAsia="en-US" w:bidi="ar-SA"/>
    </w:rPr>
  </w:style>
  <w:style w:type="paragraph" w:customStyle="1" w:styleId="Centered">
    <w:name w:val="Centered"/>
    <w:basedOn w:val="Normal"/>
    <w:rsid w:val="003758D7"/>
    <w:pPr>
      <w:jc w:val="center"/>
    </w:pPr>
  </w:style>
  <w:style w:type="paragraph" w:customStyle="1" w:styleId="Bold">
    <w:name w:val="Bold"/>
    <w:basedOn w:val="Normal"/>
    <w:link w:val="BoldChar"/>
    <w:rsid w:val="00CA2CD6"/>
    <w:rPr>
      <w:b/>
    </w:rPr>
  </w:style>
  <w:style w:type="paragraph" w:customStyle="1" w:styleId="CheckBox">
    <w:name w:val="Check Box"/>
    <w:basedOn w:val="Normal"/>
    <w:link w:val="CheckBoxChar"/>
    <w:rsid w:val="00A06691"/>
    <w:rPr>
      <w:rFonts w:ascii="Wingdings" w:hAnsi="Wingdings"/>
      <w:color w:val="333333"/>
      <w:sz w:val="20"/>
    </w:rPr>
  </w:style>
  <w:style w:type="character" w:customStyle="1" w:styleId="CheckBoxChar">
    <w:name w:val="Check Box Char"/>
    <w:link w:val="CheckBox"/>
    <w:rsid w:val="00A06691"/>
    <w:rPr>
      <w:rFonts w:ascii="Wingdings" w:hAnsi="Wingdings"/>
      <w:color w:val="333333"/>
      <w:szCs w:val="24"/>
      <w:lang w:val="en-US" w:eastAsia="en-US" w:bidi="ar-SA"/>
    </w:rPr>
  </w:style>
  <w:style w:type="paragraph" w:customStyle="1" w:styleId="LightGreylines">
    <w:name w:val="Light Grey lines"/>
    <w:basedOn w:val="Normal"/>
    <w:link w:val="LightGreylinesCharChar"/>
    <w:rsid w:val="009E71D3"/>
    <w:rPr>
      <w:color w:val="999999"/>
      <w:sz w:val="12"/>
    </w:rPr>
  </w:style>
  <w:style w:type="character" w:customStyle="1" w:styleId="LightGreylinesCharChar">
    <w:name w:val="Light Grey lines Char Char"/>
    <w:link w:val="LightGreylines"/>
    <w:rsid w:val="009E71D3"/>
    <w:rPr>
      <w:rFonts w:ascii="Tahoma" w:hAnsi="Tahoma"/>
      <w:color w:val="999999"/>
      <w:sz w:val="12"/>
      <w:szCs w:val="24"/>
      <w:lang w:val="en-US" w:eastAsia="en-US" w:bidi="ar-SA"/>
    </w:rPr>
  </w:style>
  <w:style w:type="character" w:customStyle="1" w:styleId="BoldChar">
    <w:name w:val="Bold Char"/>
    <w:link w:val="Bold"/>
    <w:rsid w:val="009C4A98"/>
    <w:rPr>
      <w:rFonts w:ascii="Tahoma" w:hAnsi="Tahoma"/>
      <w:b/>
      <w:sz w:val="16"/>
      <w:szCs w:val="24"/>
      <w:lang w:val="en-US" w:eastAsia="en-US" w:bidi="ar-SA"/>
    </w:rPr>
  </w:style>
  <w:style w:type="paragraph" w:customStyle="1" w:styleId="Terms">
    <w:name w:val="Terms"/>
    <w:basedOn w:val="Normal"/>
    <w:rsid w:val="009C4A98"/>
    <w:pPr>
      <w:spacing w:before="40"/>
    </w:pPr>
  </w:style>
  <w:style w:type="paragraph" w:customStyle="1" w:styleId="ShipperSignature">
    <w:name w:val="Shipper Signature"/>
    <w:basedOn w:val="Normal"/>
    <w:link w:val="ShipperSignatureChar"/>
    <w:rsid w:val="00A06691"/>
    <w:pPr>
      <w:spacing w:before="40"/>
    </w:pPr>
    <w:rPr>
      <w:b/>
    </w:rPr>
  </w:style>
  <w:style w:type="character" w:customStyle="1" w:styleId="ShipperSignatureChar">
    <w:name w:val="Shipper Signature Char"/>
    <w:link w:val="ShipperSignature"/>
    <w:rsid w:val="00A06691"/>
    <w:rPr>
      <w:rFonts w:ascii="Tahoma" w:hAnsi="Tahoma"/>
      <w:b/>
      <w:sz w:val="16"/>
      <w:szCs w:val="24"/>
      <w:lang w:val="en-US" w:eastAsia="en-US" w:bidi="ar-SA"/>
    </w:rPr>
  </w:style>
  <w:style w:type="paragraph" w:customStyle="1" w:styleId="BarCode">
    <w:name w:val="Bar Code"/>
    <w:basedOn w:val="Normal"/>
    <w:rsid w:val="009E71D3"/>
    <w:pPr>
      <w:spacing w:before="80" w:after="80"/>
      <w:jc w:val="center"/>
    </w:pPr>
    <w:rPr>
      <w:b/>
      <w:caps/>
      <w:outline/>
      <w:color w:val="808080"/>
      <w:sz w:val="24"/>
      <w14:textOutline w14:w="9525" w14:cap="flat" w14:cmpd="sng" w14:algn="ctr">
        <w14:solidFill>
          <w14:srgbClr w14:val="808080"/>
        </w14:solidFill>
        <w14:prstDash w14:val="solid"/>
        <w14:round/>
      </w14:textOutline>
      <w14:textFill>
        <w14:noFill/>
      </w14:textFill>
    </w:rPr>
  </w:style>
  <w:style w:type="paragraph" w:customStyle="1" w:styleId="BoldCentered">
    <w:name w:val="Bold Centered"/>
    <w:basedOn w:val="Bold"/>
    <w:rsid w:val="004D59AF"/>
    <w:pPr>
      <w:jc w:val="center"/>
    </w:pPr>
  </w:style>
  <w:style w:type="paragraph" w:customStyle="1" w:styleId="Signatureheading">
    <w:name w:val="Signature heading"/>
    <w:basedOn w:val="Bold"/>
    <w:rsid w:val="000B3AA5"/>
    <w:pPr>
      <w:spacing w:after="120"/>
    </w:pPr>
    <w:rPr>
      <w:bCs/>
      <w:szCs w:val="20"/>
    </w:rPr>
  </w:style>
  <w:style w:type="paragraph" w:styleId="Bibliography">
    <w:name w:val="Bibliography"/>
    <w:basedOn w:val="Normal"/>
    <w:next w:val="Normal"/>
    <w:uiPriority w:val="37"/>
    <w:semiHidden/>
    <w:unhideWhenUsed/>
    <w:rsid w:val="00C907DD"/>
  </w:style>
  <w:style w:type="paragraph" w:styleId="BlockText">
    <w:name w:val="Block Text"/>
    <w:basedOn w:val="Normal"/>
    <w:rsid w:val="00C907D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rsid w:val="00C907DD"/>
    <w:pPr>
      <w:spacing w:after="120"/>
    </w:pPr>
  </w:style>
  <w:style w:type="character" w:customStyle="1" w:styleId="BodyTextChar">
    <w:name w:val="Body Text Char"/>
    <w:basedOn w:val="DefaultParagraphFont"/>
    <w:link w:val="BodyText"/>
    <w:rsid w:val="00C907DD"/>
    <w:rPr>
      <w:rFonts w:ascii="Tahoma" w:hAnsi="Tahoma"/>
      <w:sz w:val="16"/>
      <w:szCs w:val="24"/>
    </w:rPr>
  </w:style>
  <w:style w:type="paragraph" w:styleId="BodyText2">
    <w:name w:val="Body Text 2"/>
    <w:basedOn w:val="Normal"/>
    <w:link w:val="BodyText2Char"/>
    <w:rsid w:val="00C907DD"/>
    <w:pPr>
      <w:spacing w:after="120" w:line="480" w:lineRule="auto"/>
    </w:pPr>
  </w:style>
  <w:style w:type="character" w:customStyle="1" w:styleId="BodyText2Char">
    <w:name w:val="Body Text 2 Char"/>
    <w:basedOn w:val="DefaultParagraphFont"/>
    <w:link w:val="BodyText2"/>
    <w:rsid w:val="00C907DD"/>
    <w:rPr>
      <w:rFonts w:ascii="Tahoma" w:hAnsi="Tahoma"/>
      <w:sz w:val="16"/>
      <w:szCs w:val="24"/>
    </w:rPr>
  </w:style>
  <w:style w:type="paragraph" w:styleId="BodyText3">
    <w:name w:val="Body Text 3"/>
    <w:basedOn w:val="Normal"/>
    <w:link w:val="BodyText3Char"/>
    <w:rsid w:val="00C907DD"/>
    <w:pPr>
      <w:spacing w:after="120"/>
    </w:pPr>
    <w:rPr>
      <w:szCs w:val="16"/>
    </w:rPr>
  </w:style>
  <w:style w:type="character" w:customStyle="1" w:styleId="BodyText3Char">
    <w:name w:val="Body Text 3 Char"/>
    <w:basedOn w:val="DefaultParagraphFont"/>
    <w:link w:val="BodyText3"/>
    <w:rsid w:val="00C907DD"/>
    <w:rPr>
      <w:rFonts w:ascii="Tahoma" w:hAnsi="Tahoma"/>
      <w:sz w:val="16"/>
      <w:szCs w:val="16"/>
    </w:rPr>
  </w:style>
  <w:style w:type="paragraph" w:styleId="BodyTextFirstIndent">
    <w:name w:val="Body Text First Indent"/>
    <w:basedOn w:val="BodyText"/>
    <w:link w:val="BodyTextFirstIndentChar"/>
    <w:rsid w:val="00C907DD"/>
    <w:pPr>
      <w:spacing w:after="0"/>
      <w:ind w:firstLine="360"/>
    </w:pPr>
  </w:style>
  <w:style w:type="character" w:customStyle="1" w:styleId="BodyTextFirstIndentChar">
    <w:name w:val="Body Text First Indent Char"/>
    <w:basedOn w:val="BodyTextChar"/>
    <w:link w:val="BodyTextFirstIndent"/>
    <w:rsid w:val="00C907DD"/>
    <w:rPr>
      <w:rFonts w:ascii="Tahoma" w:hAnsi="Tahoma"/>
      <w:sz w:val="16"/>
      <w:szCs w:val="24"/>
    </w:rPr>
  </w:style>
  <w:style w:type="paragraph" w:styleId="BodyTextIndent">
    <w:name w:val="Body Text Indent"/>
    <w:basedOn w:val="Normal"/>
    <w:link w:val="BodyTextIndentChar"/>
    <w:rsid w:val="00C907DD"/>
    <w:pPr>
      <w:spacing w:after="120"/>
      <w:ind w:left="360"/>
    </w:pPr>
  </w:style>
  <w:style w:type="character" w:customStyle="1" w:styleId="BodyTextIndentChar">
    <w:name w:val="Body Text Indent Char"/>
    <w:basedOn w:val="DefaultParagraphFont"/>
    <w:link w:val="BodyTextIndent"/>
    <w:rsid w:val="00C907DD"/>
    <w:rPr>
      <w:rFonts w:ascii="Tahoma" w:hAnsi="Tahoma"/>
      <w:sz w:val="16"/>
      <w:szCs w:val="24"/>
    </w:rPr>
  </w:style>
  <w:style w:type="paragraph" w:styleId="BodyTextFirstIndent2">
    <w:name w:val="Body Text First Indent 2"/>
    <w:basedOn w:val="BodyTextIndent"/>
    <w:link w:val="BodyTextFirstIndent2Char"/>
    <w:rsid w:val="00C907DD"/>
    <w:pPr>
      <w:spacing w:after="0"/>
      <w:ind w:firstLine="360"/>
    </w:pPr>
  </w:style>
  <w:style w:type="character" w:customStyle="1" w:styleId="BodyTextFirstIndent2Char">
    <w:name w:val="Body Text First Indent 2 Char"/>
    <w:basedOn w:val="BodyTextIndentChar"/>
    <w:link w:val="BodyTextFirstIndent2"/>
    <w:rsid w:val="00C907DD"/>
    <w:rPr>
      <w:rFonts w:ascii="Tahoma" w:hAnsi="Tahoma"/>
      <w:sz w:val="16"/>
      <w:szCs w:val="24"/>
    </w:rPr>
  </w:style>
  <w:style w:type="paragraph" w:styleId="BodyTextIndent2">
    <w:name w:val="Body Text Indent 2"/>
    <w:basedOn w:val="Normal"/>
    <w:link w:val="BodyTextIndent2Char"/>
    <w:rsid w:val="00C907DD"/>
    <w:pPr>
      <w:spacing w:after="120" w:line="480" w:lineRule="auto"/>
      <w:ind w:left="360"/>
    </w:pPr>
  </w:style>
  <w:style w:type="character" w:customStyle="1" w:styleId="BodyTextIndent2Char">
    <w:name w:val="Body Text Indent 2 Char"/>
    <w:basedOn w:val="DefaultParagraphFont"/>
    <w:link w:val="BodyTextIndent2"/>
    <w:rsid w:val="00C907DD"/>
    <w:rPr>
      <w:rFonts w:ascii="Tahoma" w:hAnsi="Tahoma"/>
      <w:sz w:val="16"/>
      <w:szCs w:val="24"/>
    </w:rPr>
  </w:style>
  <w:style w:type="paragraph" w:styleId="BodyTextIndent3">
    <w:name w:val="Body Text Indent 3"/>
    <w:basedOn w:val="Normal"/>
    <w:link w:val="BodyTextIndent3Char"/>
    <w:rsid w:val="00C907DD"/>
    <w:pPr>
      <w:spacing w:after="120"/>
      <w:ind w:left="360"/>
    </w:pPr>
    <w:rPr>
      <w:szCs w:val="16"/>
    </w:rPr>
  </w:style>
  <w:style w:type="character" w:customStyle="1" w:styleId="BodyTextIndent3Char">
    <w:name w:val="Body Text Indent 3 Char"/>
    <w:basedOn w:val="DefaultParagraphFont"/>
    <w:link w:val="BodyTextIndent3"/>
    <w:rsid w:val="00C907DD"/>
    <w:rPr>
      <w:rFonts w:ascii="Tahoma" w:hAnsi="Tahoma"/>
      <w:sz w:val="16"/>
      <w:szCs w:val="16"/>
    </w:rPr>
  </w:style>
  <w:style w:type="paragraph" w:styleId="Caption">
    <w:name w:val="caption"/>
    <w:basedOn w:val="Normal"/>
    <w:next w:val="Normal"/>
    <w:semiHidden/>
    <w:unhideWhenUsed/>
    <w:qFormat/>
    <w:rsid w:val="00C907DD"/>
    <w:pPr>
      <w:spacing w:after="200"/>
    </w:pPr>
    <w:rPr>
      <w:i/>
      <w:iCs/>
      <w:color w:val="44546A" w:themeColor="text2"/>
      <w:sz w:val="18"/>
      <w:szCs w:val="18"/>
    </w:rPr>
  </w:style>
  <w:style w:type="paragraph" w:styleId="Closing">
    <w:name w:val="Closing"/>
    <w:basedOn w:val="Normal"/>
    <w:link w:val="ClosingChar"/>
    <w:rsid w:val="00C907DD"/>
    <w:pPr>
      <w:ind w:left="4320"/>
    </w:pPr>
  </w:style>
  <w:style w:type="character" w:customStyle="1" w:styleId="ClosingChar">
    <w:name w:val="Closing Char"/>
    <w:basedOn w:val="DefaultParagraphFont"/>
    <w:link w:val="Closing"/>
    <w:rsid w:val="00C907DD"/>
    <w:rPr>
      <w:rFonts w:ascii="Tahoma" w:hAnsi="Tahoma"/>
      <w:sz w:val="16"/>
      <w:szCs w:val="24"/>
    </w:rPr>
  </w:style>
  <w:style w:type="paragraph" w:styleId="CommentText">
    <w:name w:val="annotation text"/>
    <w:basedOn w:val="Normal"/>
    <w:link w:val="CommentTextChar"/>
    <w:rsid w:val="00C907DD"/>
    <w:rPr>
      <w:sz w:val="20"/>
      <w:szCs w:val="20"/>
    </w:rPr>
  </w:style>
  <w:style w:type="character" w:customStyle="1" w:styleId="CommentTextChar">
    <w:name w:val="Comment Text Char"/>
    <w:basedOn w:val="DefaultParagraphFont"/>
    <w:link w:val="CommentText"/>
    <w:rsid w:val="00C907DD"/>
    <w:rPr>
      <w:rFonts w:ascii="Tahoma" w:hAnsi="Tahoma"/>
    </w:rPr>
  </w:style>
  <w:style w:type="paragraph" w:styleId="CommentSubject">
    <w:name w:val="annotation subject"/>
    <w:basedOn w:val="CommentText"/>
    <w:next w:val="CommentText"/>
    <w:link w:val="CommentSubjectChar"/>
    <w:rsid w:val="00C907DD"/>
    <w:rPr>
      <w:b/>
      <w:bCs/>
    </w:rPr>
  </w:style>
  <w:style w:type="character" w:customStyle="1" w:styleId="CommentSubjectChar">
    <w:name w:val="Comment Subject Char"/>
    <w:basedOn w:val="CommentTextChar"/>
    <w:link w:val="CommentSubject"/>
    <w:rsid w:val="00C907DD"/>
    <w:rPr>
      <w:rFonts w:ascii="Tahoma" w:hAnsi="Tahoma"/>
      <w:b/>
      <w:bCs/>
    </w:rPr>
  </w:style>
  <w:style w:type="paragraph" w:styleId="Date">
    <w:name w:val="Date"/>
    <w:basedOn w:val="Normal"/>
    <w:next w:val="Normal"/>
    <w:link w:val="DateChar"/>
    <w:rsid w:val="00C907DD"/>
  </w:style>
  <w:style w:type="character" w:customStyle="1" w:styleId="DateChar">
    <w:name w:val="Date Char"/>
    <w:basedOn w:val="DefaultParagraphFont"/>
    <w:link w:val="Date"/>
    <w:rsid w:val="00C907DD"/>
    <w:rPr>
      <w:rFonts w:ascii="Tahoma" w:hAnsi="Tahoma"/>
      <w:sz w:val="16"/>
      <w:szCs w:val="24"/>
    </w:rPr>
  </w:style>
  <w:style w:type="paragraph" w:styleId="DocumentMap">
    <w:name w:val="Document Map"/>
    <w:basedOn w:val="Normal"/>
    <w:link w:val="DocumentMapChar"/>
    <w:rsid w:val="00C907DD"/>
    <w:rPr>
      <w:rFonts w:ascii="Segoe UI" w:hAnsi="Segoe UI" w:cs="Segoe UI"/>
      <w:szCs w:val="16"/>
    </w:rPr>
  </w:style>
  <w:style w:type="character" w:customStyle="1" w:styleId="DocumentMapChar">
    <w:name w:val="Document Map Char"/>
    <w:basedOn w:val="DefaultParagraphFont"/>
    <w:link w:val="DocumentMap"/>
    <w:rsid w:val="00C907DD"/>
    <w:rPr>
      <w:rFonts w:ascii="Segoe UI" w:hAnsi="Segoe UI" w:cs="Segoe UI"/>
      <w:sz w:val="16"/>
      <w:szCs w:val="16"/>
    </w:rPr>
  </w:style>
  <w:style w:type="paragraph" w:styleId="E-mailSignature">
    <w:name w:val="E-mail Signature"/>
    <w:basedOn w:val="Normal"/>
    <w:link w:val="E-mailSignatureChar"/>
    <w:rsid w:val="00C907DD"/>
  </w:style>
  <w:style w:type="character" w:customStyle="1" w:styleId="E-mailSignatureChar">
    <w:name w:val="E-mail Signature Char"/>
    <w:basedOn w:val="DefaultParagraphFont"/>
    <w:link w:val="E-mailSignature"/>
    <w:rsid w:val="00C907DD"/>
    <w:rPr>
      <w:rFonts w:ascii="Tahoma" w:hAnsi="Tahoma"/>
      <w:sz w:val="16"/>
      <w:szCs w:val="24"/>
    </w:rPr>
  </w:style>
  <w:style w:type="paragraph" w:styleId="EndnoteText">
    <w:name w:val="endnote text"/>
    <w:basedOn w:val="Normal"/>
    <w:link w:val="EndnoteTextChar"/>
    <w:rsid w:val="00C907DD"/>
    <w:rPr>
      <w:sz w:val="20"/>
      <w:szCs w:val="20"/>
    </w:rPr>
  </w:style>
  <w:style w:type="character" w:customStyle="1" w:styleId="EndnoteTextChar">
    <w:name w:val="Endnote Text Char"/>
    <w:basedOn w:val="DefaultParagraphFont"/>
    <w:link w:val="EndnoteText"/>
    <w:rsid w:val="00C907DD"/>
    <w:rPr>
      <w:rFonts w:ascii="Tahoma" w:hAnsi="Tahoma"/>
    </w:rPr>
  </w:style>
  <w:style w:type="paragraph" w:styleId="EnvelopeAddress">
    <w:name w:val="envelope address"/>
    <w:basedOn w:val="Normal"/>
    <w:rsid w:val="00C907DD"/>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C907DD"/>
    <w:rPr>
      <w:rFonts w:asciiTheme="majorHAnsi" w:eastAsiaTheme="majorEastAsia" w:hAnsiTheme="majorHAnsi" w:cstheme="majorBidi"/>
      <w:sz w:val="20"/>
      <w:szCs w:val="20"/>
    </w:rPr>
  </w:style>
  <w:style w:type="paragraph" w:styleId="Footer">
    <w:name w:val="footer"/>
    <w:basedOn w:val="Normal"/>
    <w:link w:val="FooterChar"/>
    <w:rsid w:val="00C907DD"/>
    <w:pPr>
      <w:tabs>
        <w:tab w:val="center" w:pos="4680"/>
        <w:tab w:val="right" w:pos="9360"/>
      </w:tabs>
    </w:pPr>
  </w:style>
  <w:style w:type="character" w:customStyle="1" w:styleId="FooterChar">
    <w:name w:val="Footer Char"/>
    <w:basedOn w:val="DefaultParagraphFont"/>
    <w:link w:val="Footer"/>
    <w:rsid w:val="00C907DD"/>
    <w:rPr>
      <w:rFonts w:ascii="Tahoma" w:hAnsi="Tahoma"/>
      <w:sz w:val="16"/>
      <w:szCs w:val="24"/>
    </w:rPr>
  </w:style>
  <w:style w:type="paragraph" w:styleId="FootnoteText">
    <w:name w:val="footnote text"/>
    <w:basedOn w:val="Normal"/>
    <w:link w:val="FootnoteTextChar"/>
    <w:rsid w:val="00C907DD"/>
    <w:rPr>
      <w:sz w:val="20"/>
      <w:szCs w:val="20"/>
    </w:rPr>
  </w:style>
  <w:style w:type="character" w:customStyle="1" w:styleId="FootnoteTextChar">
    <w:name w:val="Footnote Text Char"/>
    <w:basedOn w:val="DefaultParagraphFont"/>
    <w:link w:val="FootnoteText"/>
    <w:rsid w:val="00C907DD"/>
    <w:rPr>
      <w:rFonts w:ascii="Tahoma" w:hAnsi="Tahoma"/>
    </w:rPr>
  </w:style>
  <w:style w:type="paragraph" w:styleId="Header">
    <w:name w:val="header"/>
    <w:basedOn w:val="Normal"/>
    <w:link w:val="HeaderChar"/>
    <w:rsid w:val="00C907DD"/>
    <w:pPr>
      <w:tabs>
        <w:tab w:val="center" w:pos="4680"/>
        <w:tab w:val="right" w:pos="9360"/>
      </w:tabs>
    </w:pPr>
  </w:style>
  <w:style w:type="character" w:customStyle="1" w:styleId="HeaderChar">
    <w:name w:val="Header Char"/>
    <w:basedOn w:val="DefaultParagraphFont"/>
    <w:link w:val="Header"/>
    <w:rsid w:val="00C907DD"/>
    <w:rPr>
      <w:rFonts w:ascii="Tahoma" w:hAnsi="Tahoma"/>
      <w:sz w:val="16"/>
      <w:szCs w:val="24"/>
    </w:rPr>
  </w:style>
  <w:style w:type="character" w:customStyle="1" w:styleId="Heading6Char">
    <w:name w:val="Heading 6 Char"/>
    <w:basedOn w:val="DefaultParagraphFont"/>
    <w:link w:val="Heading6"/>
    <w:semiHidden/>
    <w:rsid w:val="00C907DD"/>
    <w:rPr>
      <w:rFonts w:asciiTheme="majorHAnsi" w:eastAsiaTheme="majorEastAsia" w:hAnsiTheme="majorHAnsi" w:cstheme="majorBidi"/>
      <w:color w:val="1F3763" w:themeColor="accent1" w:themeShade="7F"/>
      <w:sz w:val="16"/>
      <w:szCs w:val="24"/>
    </w:rPr>
  </w:style>
  <w:style w:type="character" w:customStyle="1" w:styleId="Heading7Char">
    <w:name w:val="Heading 7 Char"/>
    <w:basedOn w:val="DefaultParagraphFont"/>
    <w:link w:val="Heading7"/>
    <w:semiHidden/>
    <w:rsid w:val="00C907DD"/>
    <w:rPr>
      <w:rFonts w:asciiTheme="majorHAnsi" w:eastAsiaTheme="majorEastAsia" w:hAnsiTheme="majorHAnsi" w:cstheme="majorBidi"/>
      <w:i/>
      <w:iCs/>
      <w:color w:val="1F3763" w:themeColor="accent1" w:themeShade="7F"/>
      <w:sz w:val="16"/>
      <w:szCs w:val="24"/>
    </w:rPr>
  </w:style>
  <w:style w:type="character" w:customStyle="1" w:styleId="Heading8Char">
    <w:name w:val="Heading 8 Char"/>
    <w:basedOn w:val="DefaultParagraphFont"/>
    <w:link w:val="Heading8"/>
    <w:semiHidden/>
    <w:rsid w:val="00C907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7D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C907DD"/>
    <w:rPr>
      <w:i/>
      <w:iCs/>
    </w:rPr>
  </w:style>
  <w:style w:type="character" w:customStyle="1" w:styleId="HTMLAddressChar">
    <w:name w:val="HTML Address Char"/>
    <w:basedOn w:val="DefaultParagraphFont"/>
    <w:link w:val="HTMLAddress"/>
    <w:rsid w:val="00C907DD"/>
    <w:rPr>
      <w:rFonts w:ascii="Tahoma" w:hAnsi="Tahoma"/>
      <w:i/>
      <w:iCs/>
      <w:sz w:val="16"/>
      <w:szCs w:val="24"/>
    </w:rPr>
  </w:style>
  <w:style w:type="paragraph" w:styleId="HTMLPreformatted">
    <w:name w:val="HTML Preformatted"/>
    <w:basedOn w:val="Normal"/>
    <w:link w:val="HTMLPreformattedChar"/>
    <w:rsid w:val="00C907DD"/>
    <w:rPr>
      <w:rFonts w:ascii="Consolas" w:hAnsi="Consolas"/>
      <w:sz w:val="20"/>
      <w:szCs w:val="20"/>
    </w:rPr>
  </w:style>
  <w:style w:type="character" w:customStyle="1" w:styleId="HTMLPreformattedChar">
    <w:name w:val="HTML Preformatted Char"/>
    <w:basedOn w:val="DefaultParagraphFont"/>
    <w:link w:val="HTMLPreformatted"/>
    <w:rsid w:val="00C907DD"/>
    <w:rPr>
      <w:rFonts w:ascii="Consolas" w:hAnsi="Consolas"/>
    </w:rPr>
  </w:style>
  <w:style w:type="paragraph" w:styleId="Index1">
    <w:name w:val="index 1"/>
    <w:basedOn w:val="Normal"/>
    <w:next w:val="Normal"/>
    <w:autoRedefine/>
    <w:rsid w:val="00C907DD"/>
    <w:pPr>
      <w:ind w:left="160" w:hanging="160"/>
    </w:pPr>
  </w:style>
  <w:style w:type="paragraph" w:styleId="Index2">
    <w:name w:val="index 2"/>
    <w:basedOn w:val="Normal"/>
    <w:next w:val="Normal"/>
    <w:autoRedefine/>
    <w:rsid w:val="00C907DD"/>
    <w:pPr>
      <w:ind w:left="320" w:hanging="160"/>
    </w:pPr>
  </w:style>
  <w:style w:type="paragraph" w:styleId="Index3">
    <w:name w:val="index 3"/>
    <w:basedOn w:val="Normal"/>
    <w:next w:val="Normal"/>
    <w:autoRedefine/>
    <w:rsid w:val="00C907DD"/>
    <w:pPr>
      <w:ind w:left="480" w:hanging="160"/>
    </w:pPr>
  </w:style>
  <w:style w:type="paragraph" w:styleId="Index4">
    <w:name w:val="index 4"/>
    <w:basedOn w:val="Normal"/>
    <w:next w:val="Normal"/>
    <w:autoRedefine/>
    <w:rsid w:val="00C907DD"/>
    <w:pPr>
      <w:ind w:left="640" w:hanging="160"/>
    </w:pPr>
  </w:style>
  <w:style w:type="paragraph" w:styleId="Index5">
    <w:name w:val="index 5"/>
    <w:basedOn w:val="Normal"/>
    <w:next w:val="Normal"/>
    <w:autoRedefine/>
    <w:rsid w:val="00C907DD"/>
    <w:pPr>
      <w:ind w:left="800" w:hanging="160"/>
    </w:pPr>
  </w:style>
  <w:style w:type="paragraph" w:styleId="Index6">
    <w:name w:val="index 6"/>
    <w:basedOn w:val="Normal"/>
    <w:next w:val="Normal"/>
    <w:autoRedefine/>
    <w:rsid w:val="00C907DD"/>
    <w:pPr>
      <w:ind w:left="960" w:hanging="160"/>
    </w:pPr>
  </w:style>
  <w:style w:type="paragraph" w:styleId="Index7">
    <w:name w:val="index 7"/>
    <w:basedOn w:val="Normal"/>
    <w:next w:val="Normal"/>
    <w:autoRedefine/>
    <w:rsid w:val="00C907DD"/>
    <w:pPr>
      <w:ind w:left="1120" w:hanging="160"/>
    </w:pPr>
  </w:style>
  <w:style w:type="paragraph" w:styleId="Index8">
    <w:name w:val="index 8"/>
    <w:basedOn w:val="Normal"/>
    <w:next w:val="Normal"/>
    <w:autoRedefine/>
    <w:rsid w:val="00C907DD"/>
    <w:pPr>
      <w:ind w:left="1280" w:hanging="160"/>
    </w:pPr>
  </w:style>
  <w:style w:type="paragraph" w:styleId="Index9">
    <w:name w:val="index 9"/>
    <w:basedOn w:val="Normal"/>
    <w:next w:val="Normal"/>
    <w:autoRedefine/>
    <w:rsid w:val="00C907DD"/>
    <w:pPr>
      <w:ind w:left="1440" w:hanging="160"/>
    </w:pPr>
  </w:style>
  <w:style w:type="paragraph" w:styleId="IndexHeading">
    <w:name w:val="index heading"/>
    <w:basedOn w:val="Normal"/>
    <w:next w:val="Index1"/>
    <w:rsid w:val="00C907D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907D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907DD"/>
    <w:rPr>
      <w:rFonts w:ascii="Tahoma" w:hAnsi="Tahoma"/>
      <w:i/>
      <w:iCs/>
      <w:color w:val="4472C4" w:themeColor="accent1"/>
      <w:sz w:val="16"/>
      <w:szCs w:val="24"/>
    </w:rPr>
  </w:style>
  <w:style w:type="paragraph" w:styleId="List">
    <w:name w:val="List"/>
    <w:basedOn w:val="Normal"/>
    <w:rsid w:val="00C907DD"/>
    <w:pPr>
      <w:ind w:left="360" w:hanging="360"/>
      <w:contextualSpacing/>
    </w:pPr>
  </w:style>
  <w:style w:type="paragraph" w:styleId="List2">
    <w:name w:val="List 2"/>
    <w:basedOn w:val="Normal"/>
    <w:rsid w:val="00C907DD"/>
    <w:pPr>
      <w:ind w:left="720" w:hanging="360"/>
      <w:contextualSpacing/>
    </w:pPr>
  </w:style>
  <w:style w:type="paragraph" w:styleId="List3">
    <w:name w:val="List 3"/>
    <w:basedOn w:val="Normal"/>
    <w:rsid w:val="00C907DD"/>
    <w:pPr>
      <w:ind w:left="1080" w:hanging="360"/>
      <w:contextualSpacing/>
    </w:pPr>
  </w:style>
  <w:style w:type="paragraph" w:styleId="List4">
    <w:name w:val="List 4"/>
    <w:basedOn w:val="Normal"/>
    <w:rsid w:val="00C907DD"/>
    <w:pPr>
      <w:ind w:left="1440" w:hanging="360"/>
      <w:contextualSpacing/>
    </w:pPr>
  </w:style>
  <w:style w:type="paragraph" w:styleId="List5">
    <w:name w:val="List 5"/>
    <w:basedOn w:val="Normal"/>
    <w:rsid w:val="00C907DD"/>
    <w:pPr>
      <w:ind w:left="1800" w:hanging="360"/>
      <w:contextualSpacing/>
    </w:pPr>
  </w:style>
  <w:style w:type="paragraph" w:styleId="ListBullet">
    <w:name w:val="List Bullet"/>
    <w:basedOn w:val="Normal"/>
    <w:rsid w:val="00C907DD"/>
    <w:pPr>
      <w:numPr>
        <w:numId w:val="1"/>
      </w:numPr>
      <w:contextualSpacing/>
    </w:pPr>
  </w:style>
  <w:style w:type="paragraph" w:styleId="ListBullet2">
    <w:name w:val="List Bullet 2"/>
    <w:basedOn w:val="Normal"/>
    <w:rsid w:val="00C907DD"/>
    <w:pPr>
      <w:numPr>
        <w:numId w:val="2"/>
      </w:numPr>
      <w:contextualSpacing/>
    </w:pPr>
  </w:style>
  <w:style w:type="paragraph" w:styleId="ListBullet3">
    <w:name w:val="List Bullet 3"/>
    <w:basedOn w:val="Normal"/>
    <w:rsid w:val="00C907DD"/>
    <w:pPr>
      <w:numPr>
        <w:numId w:val="3"/>
      </w:numPr>
      <w:contextualSpacing/>
    </w:pPr>
  </w:style>
  <w:style w:type="paragraph" w:styleId="ListBullet4">
    <w:name w:val="List Bullet 4"/>
    <w:basedOn w:val="Normal"/>
    <w:rsid w:val="00C907DD"/>
    <w:pPr>
      <w:numPr>
        <w:numId w:val="4"/>
      </w:numPr>
      <w:contextualSpacing/>
    </w:pPr>
  </w:style>
  <w:style w:type="paragraph" w:styleId="ListBullet5">
    <w:name w:val="List Bullet 5"/>
    <w:basedOn w:val="Normal"/>
    <w:rsid w:val="00C907DD"/>
    <w:pPr>
      <w:numPr>
        <w:numId w:val="5"/>
      </w:numPr>
      <w:contextualSpacing/>
    </w:pPr>
  </w:style>
  <w:style w:type="paragraph" w:styleId="ListContinue">
    <w:name w:val="List Continue"/>
    <w:basedOn w:val="Normal"/>
    <w:rsid w:val="00C907DD"/>
    <w:pPr>
      <w:spacing w:after="120"/>
      <w:ind w:left="360"/>
      <w:contextualSpacing/>
    </w:pPr>
  </w:style>
  <w:style w:type="paragraph" w:styleId="ListContinue2">
    <w:name w:val="List Continue 2"/>
    <w:basedOn w:val="Normal"/>
    <w:rsid w:val="00C907DD"/>
    <w:pPr>
      <w:spacing w:after="120"/>
      <w:ind w:left="720"/>
      <w:contextualSpacing/>
    </w:pPr>
  </w:style>
  <w:style w:type="paragraph" w:styleId="ListContinue3">
    <w:name w:val="List Continue 3"/>
    <w:basedOn w:val="Normal"/>
    <w:rsid w:val="00C907DD"/>
    <w:pPr>
      <w:spacing w:after="120"/>
      <w:ind w:left="1080"/>
      <w:contextualSpacing/>
    </w:pPr>
  </w:style>
  <w:style w:type="paragraph" w:styleId="ListContinue4">
    <w:name w:val="List Continue 4"/>
    <w:basedOn w:val="Normal"/>
    <w:rsid w:val="00C907DD"/>
    <w:pPr>
      <w:spacing w:after="120"/>
      <w:ind w:left="1440"/>
      <w:contextualSpacing/>
    </w:pPr>
  </w:style>
  <w:style w:type="paragraph" w:styleId="ListContinue5">
    <w:name w:val="List Continue 5"/>
    <w:basedOn w:val="Normal"/>
    <w:rsid w:val="00C907DD"/>
    <w:pPr>
      <w:spacing w:after="120"/>
      <w:ind w:left="1800"/>
      <w:contextualSpacing/>
    </w:pPr>
  </w:style>
  <w:style w:type="paragraph" w:styleId="ListNumber">
    <w:name w:val="List Number"/>
    <w:basedOn w:val="Normal"/>
    <w:rsid w:val="00C907DD"/>
    <w:pPr>
      <w:numPr>
        <w:numId w:val="6"/>
      </w:numPr>
      <w:contextualSpacing/>
    </w:pPr>
  </w:style>
  <w:style w:type="paragraph" w:styleId="ListNumber2">
    <w:name w:val="List Number 2"/>
    <w:basedOn w:val="Normal"/>
    <w:rsid w:val="00C907DD"/>
    <w:pPr>
      <w:numPr>
        <w:numId w:val="7"/>
      </w:numPr>
      <w:contextualSpacing/>
    </w:pPr>
  </w:style>
  <w:style w:type="paragraph" w:styleId="ListNumber3">
    <w:name w:val="List Number 3"/>
    <w:basedOn w:val="Normal"/>
    <w:rsid w:val="00C907DD"/>
    <w:pPr>
      <w:numPr>
        <w:numId w:val="8"/>
      </w:numPr>
      <w:contextualSpacing/>
    </w:pPr>
  </w:style>
  <w:style w:type="paragraph" w:styleId="ListNumber4">
    <w:name w:val="List Number 4"/>
    <w:basedOn w:val="Normal"/>
    <w:rsid w:val="00C907DD"/>
    <w:pPr>
      <w:numPr>
        <w:numId w:val="9"/>
      </w:numPr>
      <w:contextualSpacing/>
    </w:pPr>
  </w:style>
  <w:style w:type="paragraph" w:styleId="ListNumber5">
    <w:name w:val="List Number 5"/>
    <w:basedOn w:val="Normal"/>
    <w:rsid w:val="00C907DD"/>
    <w:pPr>
      <w:numPr>
        <w:numId w:val="10"/>
      </w:numPr>
      <w:contextualSpacing/>
    </w:pPr>
  </w:style>
  <w:style w:type="paragraph" w:styleId="ListParagraph">
    <w:name w:val="List Paragraph"/>
    <w:basedOn w:val="Normal"/>
    <w:uiPriority w:val="34"/>
    <w:qFormat/>
    <w:rsid w:val="00C907DD"/>
    <w:pPr>
      <w:ind w:left="720"/>
      <w:contextualSpacing/>
    </w:pPr>
  </w:style>
  <w:style w:type="paragraph" w:styleId="MacroText">
    <w:name w:val="macro"/>
    <w:link w:val="MacroTextChar"/>
    <w:rsid w:val="00C907D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C907DD"/>
    <w:rPr>
      <w:rFonts w:ascii="Consolas" w:hAnsi="Consolas"/>
    </w:rPr>
  </w:style>
  <w:style w:type="paragraph" w:styleId="MessageHeader">
    <w:name w:val="Message Header"/>
    <w:basedOn w:val="Normal"/>
    <w:link w:val="MessageHeaderChar"/>
    <w:rsid w:val="00C907D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C907DD"/>
    <w:rPr>
      <w:rFonts w:asciiTheme="majorHAnsi" w:eastAsiaTheme="majorEastAsia" w:hAnsiTheme="majorHAnsi" w:cstheme="majorBidi"/>
      <w:sz w:val="24"/>
      <w:szCs w:val="24"/>
      <w:shd w:val="pct20" w:color="auto" w:fill="auto"/>
    </w:rPr>
  </w:style>
  <w:style w:type="paragraph" w:styleId="NoSpacing">
    <w:name w:val="No Spacing"/>
    <w:uiPriority w:val="1"/>
    <w:qFormat/>
    <w:rsid w:val="00C907DD"/>
    <w:rPr>
      <w:rFonts w:ascii="Tahoma" w:hAnsi="Tahoma"/>
      <w:sz w:val="16"/>
      <w:szCs w:val="24"/>
    </w:rPr>
  </w:style>
  <w:style w:type="paragraph" w:styleId="NormalWeb">
    <w:name w:val="Normal (Web)"/>
    <w:basedOn w:val="Normal"/>
    <w:rsid w:val="00C907DD"/>
    <w:rPr>
      <w:rFonts w:ascii="Times New Roman" w:hAnsi="Times New Roman"/>
      <w:sz w:val="24"/>
    </w:rPr>
  </w:style>
  <w:style w:type="paragraph" w:styleId="NormalIndent">
    <w:name w:val="Normal Indent"/>
    <w:basedOn w:val="Normal"/>
    <w:rsid w:val="00C907DD"/>
    <w:pPr>
      <w:ind w:left="720"/>
    </w:pPr>
  </w:style>
  <w:style w:type="paragraph" w:styleId="NoteHeading">
    <w:name w:val="Note Heading"/>
    <w:basedOn w:val="Normal"/>
    <w:next w:val="Normal"/>
    <w:link w:val="NoteHeadingChar"/>
    <w:rsid w:val="00C907DD"/>
  </w:style>
  <w:style w:type="character" w:customStyle="1" w:styleId="NoteHeadingChar">
    <w:name w:val="Note Heading Char"/>
    <w:basedOn w:val="DefaultParagraphFont"/>
    <w:link w:val="NoteHeading"/>
    <w:rsid w:val="00C907DD"/>
    <w:rPr>
      <w:rFonts w:ascii="Tahoma" w:hAnsi="Tahoma"/>
      <w:sz w:val="16"/>
      <w:szCs w:val="24"/>
    </w:rPr>
  </w:style>
  <w:style w:type="paragraph" w:styleId="PlainText">
    <w:name w:val="Plain Text"/>
    <w:basedOn w:val="Normal"/>
    <w:link w:val="PlainTextChar"/>
    <w:rsid w:val="00C907DD"/>
    <w:rPr>
      <w:rFonts w:ascii="Consolas" w:hAnsi="Consolas"/>
      <w:sz w:val="21"/>
      <w:szCs w:val="21"/>
    </w:rPr>
  </w:style>
  <w:style w:type="character" w:customStyle="1" w:styleId="PlainTextChar">
    <w:name w:val="Plain Text Char"/>
    <w:basedOn w:val="DefaultParagraphFont"/>
    <w:link w:val="PlainText"/>
    <w:rsid w:val="00C907DD"/>
    <w:rPr>
      <w:rFonts w:ascii="Consolas" w:hAnsi="Consolas"/>
      <w:sz w:val="21"/>
      <w:szCs w:val="21"/>
    </w:rPr>
  </w:style>
  <w:style w:type="paragraph" w:styleId="Quote">
    <w:name w:val="Quote"/>
    <w:basedOn w:val="Normal"/>
    <w:next w:val="Normal"/>
    <w:link w:val="QuoteChar"/>
    <w:uiPriority w:val="29"/>
    <w:qFormat/>
    <w:rsid w:val="00C907D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907DD"/>
    <w:rPr>
      <w:rFonts w:ascii="Tahoma" w:hAnsi="Tahoma"/>
      <w:i/>
      <w:iCs/>
      <w:color w:val="404040" w:themeColor="text1" w:themeTint="BF"/>
      <w:sz w:val="16"/>
      <w:szCs w:val="24"/>
    </w:rPr>
  </w:style>
  <w:style w:type="paragraph" w:styleId="Salutation">
    <w:name w:val="Salutation"/>
    <w:basedOn w:val="Normal"/>
    <w:next w:val="Normal"/>
    <w:link w:val="SalutationChar"/>
    <w:rsid w:val="00C907DD"/>
  </w:style>
  <w:style w:type="character" w:customStyle="1" w:styleId="SalutationChar">
    <w:name w:val="Salutation Char"/>
    <w:basedOn w:val="DefaultParagraphFont"/>
    <w:link w:val="Salutation"/>
    <w:rsid w:val="00C907DD"/>
    <w:rPr>
      <w:rFonts w:ascii="Tahoma" w:hAnsi="Tahoma"/>
      <w:sz w:val="16"/>
      <w:szCs w:val="24"/>
    </w:rPr>
  </w:style>
  <w:style w:type="paragraph" w:styleId="Signature">
    <w:name w:val="Signature"/>
    <w:basedOn w:val="Normal"/>
    <w:link w:val="SignatureChar"/>
    <w:rsid w:val="00C907DD"/>
    <w:pPr>
      <w:ind w:left="4320"/>
    </w:pPr>
  </w:style>
  <w:style w:type="character" w:customStyle="1" w:styleId="SignatureChar">
    <w:name w:val="Signature Char"/>
    <w:basedOn w:val="DefaultParagraphFont"/>
    <w:link w:val="Signature"/>
    <w:rsid w:val="00C907DD"/>
    <w:rPr>
      <w:rFonts w:ascii="Tahoma" w:hAnsi="Tahoma"/>
      <w:sz w:val="16"/>
      <w:szCs w:val="24"/>
    </w:rPr>
  </w:style>
  <w:style w:type="paragraph" w:styleId="Subtitle">
    <w:name w:val="Subtitle"/>
    <w:basedOn w:val="Normal"/>
    <w:next w:val="Normal"/>
    <w:link w:val="SubtitleChar"/>
    <w:qFormat/>
    <w:rsid w:val="00C907D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907DD"/>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C907DD"/>
    <w:pPr>
      <w:ind w:left="160" w:hanging="160"/>
    </w:pPr>
  </w:style>
  <w:style w:type="paragraph" w:styleId="TableofFigures">
    <w:name w:val="table of figures"/>
    <w:basedOn w:val="Normal"/>
    <w:next w:val="Normal"/>
    <w:rsid w:val="00C907DD"/>
  </w:style>
  <w:style w:type="paragraph" w:styleId="Title">
    <w:name w:val="Title"/>
    <w:basedOn w:val="Normal"/>
    <w:next w:val="Normal"/>
    <w:link w:val="TitleChar"/>
    <w:qFormat/>
    <w:rsid w:val="00C907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907DD"/>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C907DD"/>
    <w:pPr>
      <w:spacing w:before="120"/>
    </w:pPr>
    <w:rPr>
      <w:rFonts w:asciiTheme="majorHAnsi" w:eastAsiaTheme="majorEastAsia" w:hAnsiTheme="majorHAnsi" w:cstheme="majorBidi"/>
      <w:b/>
      <w:bCs/>
      <w:sz w:val="24"/>
    </w:rPr>
  </w:style>
  <w:style w:type="paragraph" w:styleId="TOC1">
    <w:name w:val="toc 1"/>
    <w:basedOn w:val="Normal"/>
    <w:next w:val="Normal"/>
    <w:autoRedefine/>
    <w:rsid w:val="00C907DD"/>
    <w:pPr>
      <w:spacing w:after="100"/>
    </w:pPr>
  </w:style>
  <w:style w:type="paragraph" w:styleId="TOC2">
    <w:name w:val="toc 2"/>
    <w:basedOn w:val="Normal"/>
    <w:next w:val="Normal"/>
    <w:autoRedefine/>
    <w:rsid w:val="00C907DD"/>
    <w:pPr>
      <w:spacing w:after="100"/>
      <w:ind w:left="160"/>
    </w:pPr>
  </w:style>
  <w:style w:type="paragraph" w:styleId="TOC3">
    <w:name w:val="toc 3"/>
    <w:basedOn w:val="Normal"/>
    <w:next w:val="Normal"/>
    <w:autoRedefine/>
    <w:rsid w:val="00C907DD"/>
    <w:pPr>
      <w:spacing w:after="100"/>
      <w:ind w:left="320"/>
    </w:pPr>
  </w:style>
  <w:style w:type="paragraph" w:styleId="TOC4">
    <w:name w:val="toc 4"/>
    <w:basedOn w:val="Normal"/>
    <w:next w:val="Normal"/>
    <w:autoRedefine/>
    <w:rsid w:val="00C907DD"/>
    <w:pPr>
      <w:spacing w:after="100"/>
      <w:ind w:left="480"/>
    </w:pPr>
  </w:style>
  <w:style w:type="paragraph" w:styleId="TOC5">
    <w:name w:val="toc 5"/>
    <w:basedOn w:val="Normal"/>
    <w:next w:val="Normal"/>
    <w:autoRedefine/>
    <w:rsid w:val="00C907DD"/>
    <w:pPr>
      <w:spacing w:after="100"/>
      <w:ind w:left="640"/>
    </w:pPr>
  </w:style>
  <w:style w:type="paragraph" w:styleId="TOC6">
    <w:name w:val="toc 6"/>
    <w:basedOn w:val="Normal"/>
    <w:next w:val="Normal"/>
    <w:autoRedefine/>
    <w:rsid w:val="00C907DD"/>
    <w:pPr>
      <w:spacing w:after="100"/>
      <w:ind w:left="800"/>
    </w:pPr>
  </w:style>
  <w:style w:type="paragraph" w:styleId="TOC7">
    <w:name w:val="toc 7"/>
    <w:basedOn w:val="Normal"/>
    <w:next w:val="Normal"/>
    <w:autoRedefine/>
    <w:rsid w:val="00C907DD"/>
    <w:pPr>
      <w:spacing w:after="100"/>
      <w:ind w:left="960"/>
    </w:pPr>
  </w:style>
  <w:style w:type="paragraph" w:styleId="TOC8">
    <w:name w:val="toc 8"/>
    <w:basedOn w:val="Normal"/>
    <w:next w:val="Normal"/>
    <w:autoRedefine/>
    <w:rsid w:val="00C907DD"/>
    <w:pPr>
      <w:spacing w:after="100"/>
      <w:ind w:left="1120"/>
    </w:pPr>
  </w:style>
  <w:style w:type="paragraph" w:styleId="TOC9">
    <w:name w:val="toc 9"/>
    <w:basedOn w:val="Normal"/>
    <w:next w:val="Normal"/>
    <w:autoRedefine/>
    <w:rsid w:val="00C907DD"/>
    <w:pPr>
      <w:spacing w:after="100"/>
      <w:ind w:left="1280"/>
    </w:pPr>
  </w:style>
  <w:style w:type="paragraph" w:styleId="TOCHeading">
    <w:name w:val="TOC Heading"/>
    <w:basedOn w:val="Heading1"/>
    <w:next w:val="Normal"/>
    <w:uiPriority w:val="39"/>
    <w:semiHidden/>
    <w:unhideWhenUsed/>
    <w:qFormat/>
    <w:rsid w:val="00C907DD"/>
    <w:pPr>
      <w:keepNext/>
      <w:keepLines/>
      <w:spacing w:before="240" w:after="0"/>
      <w:jc w:val="left"/>
      <w:outlineLvl w:val="9"/>
    </w:pPr>
    <w:rPr>
      <w:rFonts w:asciiTheme="majorHAnsi" w:eastAsiaTheme="majorEastAsia" w:hAnsiTheme="majorHAnsi" w:cstheme="majorBidi"/>
      <w:b w:val="0"/>
      <w:cap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550">
      <w:bodyDiv w:val="1"/>
      <w:marLeft w:val="0"/>
      <w:marRight w:val="0"/>
      <w:marTop w:val="0"/>
      <w:marBottom w:val="0"/>
      <w:divBdr>
        <w:top w:val="none" w:sz="0" w:space="0" w:color="auto"/>
        <w:left w:val="none" w:sz="0" w:space="0" w:color="auto"/>
        <w:bottom w:val="none" w:sz="0" w:space="0" w:color="auto"/>
        <w:right w:val="none" w:sz="0" w:space="0" w:color="auto"/>
      </w:divBdr>
    </w:div>
    <w:div w:id="5594553">
      <w:bodyDiv w:val="1"/>
      <w:marLeft w:val="0"/>
      <w:marRight w:val="0"/>
      <w:marTop w:val="0"/>
      <w:marBottom w:val="0"/>
      <w:divBdr>
        <w:top w:val="none" w:sz="0" w:space="0" w:color="auto"/>
        <w:left w:val="none" w:sz="0" w:space="0" w:color="auto"/>
        <w:bottom w:val="none" w:sz="0" w:space="0" w:color="auto"/>
        <w:right w:val="none" w:sz="0" w:space="0" w:color="auto"/>
      </w:divBdr>
    </w:div>
    <w:div w:id="52118030">
      <w:bodyDiv w:val="1"/>
      <w:marLeft w:val="0"/>
      <w:marRight w:val="0"/>
      <w:marTop w:val="0"/>
      <w:marBottom w:val="0"/>
      <w:divBdr>
        <w:top w:val="none" w:sz="0" w:space="0" w:color="auto"/>
        <w:left w:val="none" w:sz="0" w:space="0" w:color="auto"/>
        <w:bottom w:val="none" w:sz="0" w:space="0" w:color="auto"/>
        <w:right w:val="none" w:sz="0" w:space="0" w:color="auto"/>
      </w:divBdr>
    </w:div>
    <w:div w:id="106000311">
      <w:bodyDiv w:val="1"/>
      <w:marLeft w:val="0"/>
      <w:marRight w:val="0"/>
      <w:marTop w:val="0"/>
      <w:marBottom w:val="0"/>
      <w:divBdr>
        <w:top w:val="none" w:sz="0" w:space="0" w:color="auto"/>
        <w:left w:val="none" w:sz="0" w:space="0" w:color="auto"/>
        <w:bottom w:val="none" w:sz="0" w:space="0" w:color="auto"/>
        <w:right w:val="none" w:sz="0" w:space="0" w:color="auto"/>
      </w:divBdr>
    </w:div>
    <w:div w:id="126701800">
      <w:bodyDiv w:val="1"/>
      <w:marLeft w:val="0"/>
      <w:marRight w:val="0"/>
      <w:marTop w:val="0"/>
      <w:marBottom w:val="0"/>
      <w:divBdr>
        <w:top w:val="none" w:sz="0" w:space="0" w:color="auto"/>
        <w:left w:val="none" w:sz="0" w:space="0" w:color="auto"/>
        <w:bottom w:val="none" w:sz="0" w:space="0" w:color="auto"/>
        <w:right w:val="none" w:sz="0" w:space="0" w:color="auto"/>
      </w:divBdr>
    </w:div>
    <w:div w:id="180701114">
      <w:bodyDiv w:val="1"/>
      <w:marLeft w:val="0"/>
      <w:marRight w:val="0"/>
      <w:marTop w:val="0"/>
      <w:marBottom w:val="0"/>
      <w:divBdr>
        <w:top w:val="none" w:sz="0" w:space="0" w:color="auto"/>
        <w:left w:val="none" w:sz="0" w:space="0" w:color="auto"/>
        <w:bottom w:val="none" w:sz="0" w:space="0" w:color="auto"/>
        <w:right w:val="none" w:sz="0" w:space="0" w:color="auto"/>
      </w:divBdr>
    </w:div>
    <w:div w:id="183983439">
      <w:bodyDiv w:val="1"/>
      <w:marLeft w:val="0"/>
      <w:marRight w:val="0"/>
      <w:marTop w:val="0"/>
      <w:marBottom w:val="0"/>
      <w:divBdr>
        <w:top w:val="none" w:sz="0" w:space="0" w:color="auto"/>
        <w:left w:val="none" w:sz="0" w:space="0" w:color="auto"/>
        <w:bottom w:val="none" w:sz="0" w:space="0" w:color="auto"/>
        <w:right w:val="none" w:sz="0" w:space="0" w:color="auto"/>
      </w:divBdr>
    </w:div>
    <w:div w:id="228610910">
      <w:bodyDiv w:val="1"/>
      <w:marLeft w:val="0"/>
      <w:marRight w:val="0"/>
      <w:marTop w:val="0"/>
      <w:marBottom w:val="0"/>
      <w:divBdr>
        <w:top w:val="none" w:sz="0" w:space="0" w:color="auto"/>
        <w:left w:val="none" w:sz="0" w:space="0" w:color="auto"/>
        <w:bottom w:val="none" w:sz="0" w:space="0" w:color="auto"/>
        <w:right w:val="none" w:sz="0" w:space="0" w:color="auto"/>
      </w:divBdr>
    </w:div>
    <w:div w:id="255751875">
      <w:bodyDiv w:val="1"/>
      <w:marLeft w:val="0"/>
      <w:marRight w:val="0"/>
      <w:marTop w:val="0"/>
      <w:marBottom w:val="0"/>
      <w:divBdr>
        <w:top w:val="none" w:sz="0" w:space="0" w:color="auto"/>
        <w:left w:val="none" w:sz="0" w:space="0" w:color="auto"/>
        <w:bottom w:val="none" w:sz="0" w:space="0" w:color="auto"/>
        <w:right w:val="none" w:sz="0" w:space="0" w:color="auto"/>
      </w:divBdr>
    </w:div>
    <w:div w:id="318776295">
      <w:bodyDiv w:val="1"/>
      <w:marLeft w:val="0"/>
      <w:marRight w:val="0"/>
      <w:marTop w:val="0"/>
      <w:marBottom w:val="0"/>
      <w:divBdr>
        <w:top w:val="none" w:sz="0" w:space="0" w:color="auto"/>
        <w:left w:val="none" w:sz="0" w:space="0" w:color="auto"/>
        <w:bottom w:val="none" w:sz="0" w:space="0" w:color="auto"/>
        <w:right w:val="none" w:sz="0" w:space="0" w:color="auto"/>
      </w:divBdr>
    </w:div>
    <w:div w:id="346253045">
      <w:bodyDiv w:val="1"/>
      <w:marLeft w:val="0"/>
      <w:marRight w:val="0"/>
      <w:marTop w:val="0"/>
      <w:marBottom w:val="0"/>
      <w:divBdr>
        <w:top w:val="none" w:sz="0" w:space="0" w:color="auto"/>
        <w:left w:val="none" w:sz="0" w:space="0" w:color="auto"/>
        <w:bottom w:val="none" w:sz="0" w:space="0" w:color="auto"/>
        <w:right w:val="none" w:sz="0" w:space="0" w:color="auto"/>
      </w:divBdr>
    </w:div>
    <w:div w:id="353772628">
      <w:bodyDiv w:val="1"/>
      <w:marLeft w:val="0"/>
      <w:marRight w:val="0"/>
      <w:marTop w:val="0"/>
      <w:marBottom w:val="0"/>
      <w:divBdr>
        <w:top w:val="none" w:sz="0" w:space="0" w:color="auto"/>
        <w:left w:val="none" w:sz="0" w:space="0" w:color="auto"/>
        <w:bottom w:val="none" w:sz="0" w:space="0" w:color="auto"/>
        <w:right w:val="none" w:sz="0" w:space="0" w:color="auto"/>
      </w:divBdr>
    </w:div>
    <w:div w:id="385104089">
      <w:bodyDiv w:val="1"/>
      <w:marLeft w:val="0"/>
      <w:marRight w:val="0"/>
      <w:marTop w:val="0"/>
      <w:marBottom w:val="0"/>
      <w:divBdr>
        <w:top w:val="none" w:sz="0" w:space="0" w:color="auto"/>
        <w:left w:val="none" w:sz="0" w:space="0" w:color="auto"/>
        <w:bottom w:val="none" w:sz="0" w:space="0" w:color="auto"/>
        <w:right w:val="none" w:sz="0" w:space="0" w:color="auto"/>
      </w:divBdr>
    </w:div>
    <w:div w:id="421878232">
      <w:bodyDiv w:val="1"/>
      <w:marLeft w:val="0"/>
      <w:marRight w:val="0"/>
      <w:marTop w:val="0"/>
      <w:marBottom w:val="0"/>
      <w:divBdr>
        <w:top w:val="none" w:sz="0" w:space="0" w:color="auto"/>
        <w:left w:val="none" w:sz="0" w:space="0" w:color="auto"/>
        <w:bottom w:val="none" w:sz="0" w:space="0" w:color="auto"/>
        <w:right w:val="none" w:sz="0" w:space="0" w:color="auto"/>
      </w:divBdr>
    </w:div>
    <w:div w:id="472914575">
      <w:bodyDiv w:val="1"/>
      <w:marLeft w:val="0"/>
      <w:marRight w:val="0"/>
      <w:marTop w:val="0"/>
      <w:marBottom w:val="0"/>
      <w:divBdr>
        <w:top w:val="none" w:sz="0" w:space="0" w:color="auto"/>
        <w:left w:val="none" w:sz="0" w:space="0" w:color="auto"/>
        <w:bottom w:val="none" w:sz="0" w:space="0" w:color="auto"/>
        <w:right w:val="none" w:sz="0" w:space="0" w:color="auto"/>
      </w:divBdr>
    </w:div>
    <w:div w:id="478838309">
      <w:bodyDiv w:val="1"/>
      <w:marLeft w:val="0"/>
      <w:marRight w:val="0"/>
      <w:marTop w:val="0"/>
      <w:marBottom w:val="0"/>
      <w:divBdr>
        <w:top w:val="none" w:sz="0" w:space="0" w:color="auto"/>
        <w:left w:val="none" w:sz="0" w:space="0" w:color="auto"/>
        <w:bottom w:val="none" w:sz="0" w:space="0" w:color="auto"/>
        <w:right w:val="none" w:sz="0" w:space="0" w:color="auto"/>
      </w:divBdr>
    </w:div>
    <w:div w:id="485633574">
      <w:bodyDiv w:val="1"/>
      <w:marLeft w:val="0"/>
      <w:marRight w:val="0"/>
      <w:marTop w:val="0"/>
      <w:marBottom w:val="0"/>
      <w:divBdr>
        <w:top w:val="none" w:sz="0" w:space="0" w:color="auto"/>
        <w:left w:val="none" w:sz="0" w:space="0" w:color="auto"/>
        <w:bottom w:val="none" w:sz="0" w:space="0" w:color="auto"/>
        <w:right w:val="none" w:sz="0" w:space="0" w:color="auto"/>
      </w:divBdr>
    </w:div>
    <w:div w:id="525872668">
      <w:bodyDiv w:val="1"/>
      <w:marLeft w:val="0"/>
      <w:marRight w:val="0"/>
      <w:marTop w:val="0"/>
      <w:marBottom w:val="0"/>
      <w:divBdr>
        <w:top w:val="none" w:sz="0" w:space="0" w:color="auto"/>
        <w:left w:val="none" w:sz="0" w:space="0" w:color="auto"/>
        <w:bottom w:val="none" w:sz="0" w:space="0" w:color="auto"/>
        <w:right w:val="none" w:sz="0" w:space="0" w:color="auto"/>
      </w:divBdr>
    </w:div>
    <w:div w:id="528687273">
      <w:bodyDiv w:val="1"/>
      <w:marLeft w:val="0"/>
      <w:marRight w:val="0"/>
      <w:marTop w:val="0"/>
      <w:marBottom w:val="0"/>
      <w:divBdr>
        <w:top w:val="none" w:sz="0" w:space="0" w:color="auto"/>
        <w:left w:val="none" w:sz="0" w:space="0" w:color="auto"/>
        <w:bottom w:val="none" w:sz="0" w:space="0" w:color="auto"/>
        <w:right w:val="none" w:sz="0" w:space="0" w:color="auto"/>
      </w:divBdr>
    </w:div>
    <w:div w:id="563682849">
      <w:bodyDiv w:val="1"/>
      <w:marLeft w:val="0"/>
      <w:marRight w:val="0"/>
      <w:marTop w:val="0"/>
      <w:marBottom w:val="0"/>
      <w:divBdr>
        <w:top w:val="none" w:sz="0" w:space="0" w:color="auto"/>
        <w:left w:val="none" w:sz="0" w:space="0" w:color="auto"/>
        <w:bottom w:val="none" w:sz="0" w:space="0" w:color="auto"/>
        <w:right w:val="none" w:sz="0" w:space="0" w:color="auto"/>
      </w:divBdr>
    </w:div>
    <w:div w:id="593637530">
      <w:bodyDiv w:val="1"/>
      <w:marLeft w:val="0"/>
      <w:marRight w:val="0"/>
      <w:marTop w:val="0"/>
      <w:marBottom w:val="0"/>
      <w:divBdr>
        <w:top w:val="none" w:sz="0" w:space="0" w:color="auto"/>
        <w:left w:val="none" w:sz="0" w:space="0" w:color="auto"/>
        <w:bottom w:val="none" w:sz="0" w:space="0" w:color="auto"/>
        <w:right w:val="none" w:sz="0" w:space="0" w:color="auto"/>
      </w:divBdr>
    </w:div>
    <w:div w:id="615871820">
      <w:bodyDiv w:val="1"/>
      <w:marLeft w:val="0"/>
      <w:marRight w:val="0"/>
      <w:marTop w:val="0"/>
      <w:marBottom w:val="0"/>
      <w:divBdr>
        <w:top w:val="none" w:sz="0" w:space="0" w:color="auto"/>
        <w:left w:val="none" w:sz="0" w:space="0" w:color="auto"/>
        <w:bottom w:val="none" w:sz="0" w:space="0" w:color="auto"/>
        <w:right w:val="none" w:sz="0" w:space="0" w:color="auto"/>
      </w:divBdr>
    </w:div>
    <w:div w:id="635448886">
      <w:bodyDiv w:val="1"/>
      <w:marLeft w:val="0"/>
      <w:marRight w:val="0"/>
      <w:marTop w:val="0"/>
      <w:marBottom w:val="0"/>
      <w:divBdr>
        <w:top w:val="none" w:sz="0" w:space="0" w:color="auto"/>
        <w:left w:val="none" w:sz="0" w:space="0" w:color="auto"/>
        <w:bottom w:val="none" w:sz="0" w:space="0" w:color="auto"/>
        <w:right w:val="none" w:sz="0" w:space="0" w:color="auto"/>
      </w:divBdr>
    </w:div>
    <w:div w:id="700521498">
      <w:bodyDiv w:val="1"/>
      <w:marLeft w:val="0"/>
      <w:marRight w:val="0"/>
      <w:marTop w:val="0"/>
      <w:marBottom w:val="0"/>
      <w:divBdr>
        <w:top w:val="none" w:sz="0" w:space="0" w:color="auto"/>
        <w:left w:val="none" w:sz="0" w:space="0" w:color="auto"/>
        <w:bottom w:val="none" w:sz="0" w:space="0" w:color="auto"/>
        <w:right w:val="none" w:sz="0" w:space="0" w:color="auto"/>
      </w:divBdr>
    </w:div>
    <w:div w:id="703671214">
      <w:bodyDiv w:val="1"/>
      <w:marLeft w:val="0"/>
      <w:marRight w:val="0"/>
      <w:marTop w:val="0"/>
      <w:marBottom w:val="0"/>
      <w:divBdr>
        <w:top w:val="none" w:sz="0" w:space="0" w:color="auto"/>
        <w:left w:val="none" w:sz="0" w:space="0" w:color="auto"/>
        <w:bottom w:val="none" w:sz="0" w:space="0" w:color="auto"/>
        <w:right w:val="none" w:sz="0" w:space="0" w:color="auto"/>
      </w:divBdr>
    </w:div>
    <w:div w:id="711343600">
      <w:bodyDiv w:val="1"/>
      <w:marLeft w:val="0"/>
      <w:marRight w:val="0"/>
      <w:marTop w:val="0"/>
      <w:marBottom w:val="0"/>
      <w:divBdr>
        <w:top w:val="none" w:sz="0" w:space="0" w:color="auto"/>
        <w:left w:val="none" w:sz="0" w:space="0" w:color="auto"/>
        <w:bottom w:val="none" w:sz="0" w:space="0" w:color="auto"/>
        <w:right w:val="none" w:sz="0" w:space="0" w:color="auto"/>
      </w:divBdr>
    </w:div>
    <w:div w:id="711467425">
      <w:bodyDiv w:val="1"/>
      <w:marLeft w:val="0"/>
      <w:marRight w:val="0"/>
      <w:marTop w:val="0"/>
      <w:marBottom w:val="0"/>
      <w:divBdr>
        <w:top w:val="none" w:sz="0" w:space="0" w:color="auto"/>
        <w:left w:val="none" w:sz="0" w:space="0" w:color="auto"/>
        <w:bottom w:val="none" w:sz="0" w:space="0" w:color="auto"/>
        <w:right w:val="none" w:sz="0" w:space="0" w:color="auto"/>
      </w:divBdr>
    </w:div>
    <w:div w:id="753628840">
      <w:bodyDiv w:val="1"/>
      <w:marLeft w:val="0"/>
      <w:marRight w:val="0"/>
      <w:marTop w:val="0"/>
      <w:marBottom w:val="0"/>
      <w:divBdr>
        <w:top w:val="none" w:sz="0" w:space="0" w:color="auto"/>
        <w:left w:val="none" w:sz="0" w:space="0" w:color="auto"/>
        <w:bottom w:val="none" w:sz="0" w:space="0" w:color="auto"/>
        <w:right w:val="none" w:sz="0" w:space="0" w:color="auto"/>
      </w:divBdr>
    </w:div>
    <w:div w:id="805122173">
      <w:bodyDiv w:val="1"/>
      <w:marLeft w:val="0"/>
      <w:marRight w:val="0"/>
      <w:marTop w:val="0"/>
      <w:marBottom w:val="0"/>
      <w:divBdr>
        <w:top w:val="none" w:sz="0" w:space="0" w:color="auto"/>
        <w:left w:val="none" w:sz="0" w:space="0" w:color="auto"/>
        <w:bottom w:val="none" w:sz="0" w:space="0" w:color="auto"/>
        <w:right w:val="none" w:sz="0" w:space="0" w:color="auto"/>
      </w:divBdr>
    </w:div>
    <w:div w:id="906183038">
      <w:bodyDiv w:val="1"/>
      <w:marLeft w:val="0"/>
      <w:marRight w:val="0"/>
      <w:marTop w:val="0"/>
      <w:marBottom w:val="0"/>
      <w:divBdr>
        <w:top w:val="none" w:sz="0" w:space="0" w:color="auto"/>
        <w:left w:val="none" w:sz="0" w:space="0" w:color="auto"/>
        <w:bottom w:val="none" w:sz="0" w:space="0" w:color="auto"/>
        <w:right w:val="none" w:sz="0" w:space="0" w:color="auto"/>
      </w:divBdr>
    </w:div>
    <w:div w:id="922953687">
      <w:bodyDiv w:val="1"/>
      <w:marLeft w:val="0"/>
      <w:marRight w:val="0"/>
      <w:marTop w:val="0"/>
      <w:marBottom w:val="0"/>
      <w:divBdr>
        <w:top w:val="none" w:sz="0" w:space="0" w:color="auto"/>
        <w:left w:val="none" w:sz="0" w:space="0" w:color="auto"/>
        <w:bottom w:val="none" w:sz="0" w:space="0" w:color="auto"/>
        <w:right w:val="none" w:sz="0" w:space="0" w:color="auto"/>
      </w:divBdr>
    </w:div>
    <w:div w:id="963534736">
      <w:bodyDiv w:val="1"/>
      <w:marLeft w:val="0"/>
      <w:marRight w:val="0"/>
      <w:marTop w:val="0"/>
      <w:marBottom w:val="0"/>
      <w:divBdr>
        <w:top w:val="none" w:sz="0" w:space="0" w:color="auto"/>
        <w:left w:val="none" w:sz="0" w:space="0" w:color="auto"/>
        <w:bottom w:val="none" w:sz="0" w:space="0" w:color="auto"/>
        <w:right w:val="none" w:sz="0" w:space="0" w:color="auto"/>
      </w:divBdr>
    </w:div>
    <w:div w:id="965694645">
      <w:bodyDiv w:val="1"/>
      <w:marLeft w:val="0"/>
      <w:marRight w:val="0"/>
      <w:marTop w:val="0"/>
      <w:marBottom w:val="0"/>
      <w:divBdr>
        <w:top w:val="none" w:sz="0" w:space="0" w:color="auto"/>
        <w:left w:val="none" w:sz="0" w:space="0" w:color="auto"/>
        <w:bottom w:val="none" w:sz="0" w:space="0" w:color="auto"/>
        <w:right w:val="none" w:sz="0" w:space="0" w:color="auto"/>
      </w:divBdr>
    </w:div>
    <w:div w:id="1108084030">
      <w:bodyDiv w:val="1"/>
      <w:marLeft w:val="0"/>
      <w:marRight w:val="0"/>
      <w:marTop w:val="0"/>
      <w:marBottom w:val="0"/>
      <w:divBdr>
        <w:top w:val="none" w:sz="0" w:space="0" w:color="auto"/>
        <w:left w:val="none" w:sz="0" w:space="0" w:color="auto"/>
        <w:bottom w:val="none" w:sz="0" w:space="0" w:color="auto"/>
        <w:right w:val="none" w:sz="0" w:space="0" w:color="auto"/>
      </w:divBdr>
    </w:div>
    <w:div w:id="1121651209">
      <w:bodyDiv w:val="1"/>
      <w:marLeft w:val="0"/>
      <w:marRight w:val="0"/>
      <w:marTop w:val="0"/>
      <w:marBottom w:val="0"/>
      <w:divBdr>
        <w:top w:val="none" w:sz="0" w:space="0" w:color="auto"/>
        <w:left w:val="none" w:sz="0" w:space="0" w:color="auto"/>
        <w:bottom w:val="none" w:sz="0" w:space="0" w:color="auto"/>
        <w:right w:val="none" w:sz="0" w:space="0" w:color="auto"/>
      </w:divBdr>
    </w:div>
    <w:div w:id="1166897654">
      <w:bodyDiv w:val="1"/>
      <w:marLeft w:val="0"/>
      <w:marRight w:val="0"/>
      <w:marTop w:val="0"/>
      <w:marBottom w:val="0"/>
      <w:divBdr>
        <w:top w:val="none" w:sz="0" w:space="0" w:color="auto"/>
        <w:left w:val="none" w:sz="0" w:space="0" w:color="auto"/>
        <w:bottom w:val="none" w:sz="0" w:space="0" w:color="auto"/>
        <w:right w:val="none" w:sz="0" w:space="0" w:color="auto"/>
      </w:divBdr>
    </w:div>
    <w:div w:id="1221356665">
      <w:bodyDiv w:val="1"/>
      <w:marLeft w:val="0"/>
      <w:marRight w:val="0"/>
      <w:marTop w:val="0"/>
      <w:marBottom w:val="0"/>
      <w:divBdr>
        <w:top w:val="none" w:sz="0" w:space="0" w:color="auto"/>
        <w:left w:val="none" w:sz="0" w:space="0" w:color="auto"/>
        <w:bottom w:val="none" w:sz="0" w:space="0" w:color="auto"/>
        <w:right w:val="none" w:sz="0" w:space="0" w:color="auto"/>
      </w:divBdr>
    </w:div>
    <w:div w:id="1302811791">
      <w:bodyDiv w:val="1"/>
      <w:marLeft w:val="0"/>
      <w:marRight w:val="0"/>
      <w:marTop w:val="0"/>
      <w:marBottom w:val="0"/>
      <w:divBdr>
        <w:top w:val="none" w:sz="0" w:space="0" w:color="auto"/>
        <w:left w:val="none" w:sz="0" w:space="0" w:color="auto"/>
        <w:bottom w:val="none" w:sz="0" w:space="0" w:color="auto"/>
        <w:right w:val="none" w:sz="0" w:space="0" w:color="auto"/>
      </w:divBdr>
    </w:div>
    <w:div w:id="1306158623">
      <w:bodyDiv w:val="1"/>
      <w:marLeft w:val="0"/>
      <w:marRight w:val="0"/>
      <w:marTop w:val="0"/>
      <w:marBottom w:val="0"/>
      <w:divBdr>
        <w:top w:val="none" w:sz="0" w:space="0" w:color="auto"/>
        <w:left w:val="none" w:sz="0" w:space="0" w:color="auto"/>
        <w:bottom w:val="none" w:sz="0" w:space="0" w:color="auto"/>
        <w:right w:val="none" w:sz="0" w:space="0" w:color="auto"/>
      </w:divBdr>
    </w:div>
    <w:div w:id="1310012196">
      <w:bodyDiv w:val="1"/>
      <w:marLeft w:val="0"/>
      <w:marRight w:val="0"/>
      <w:marTop w:val="0"/>
      <w:marBottom w:val="0"/>
      <w:divBdr>
        <w:top w:val="none" w:sz="0" w:space="0" w:color="auto"/>
        <w:left w:val="none" w:sz="0" w:space="0" w:color="auto"/>
        <w:bottom w:val="none" w:sz="0" w:space="0" w:color="auto"/>
        <w:right w:val="none" w:sz="0" w:space="0" w:color="auto"/>
      </w:divBdr>
    </w:div>
    <w:div w:id="1332298802">
      <w:bodyDiv w:val="1"/>
      <w:marLeft w:val="0"/>
      <w:marRight w:val="0"/>
      <w:marTop w:val="0"/>
      <w:marBottom w:val="0"/>
      <w:divBdr>
        <w:top w:val="none" w:sz="0" w:space="0" w:color="auto"/>
        <w:left w:val="none" w:sz="0" w:space="0" w:color="auto"/>
        <w:bottom w:val="none" w:sz="0" w:space="0" w:color="auto"/>
        <w:right w:val="none" w:sz="0" w:space="0" w:color="auto"/>
      </w:divBdr>
    </w:div>
    <w:div w:id="1356157834">
      <w:bodyDiv w:val="1"/>
      <w:marLeft w:val="0"/>
      <w:marRight w:val="0"/>
      <w:marTop w:val="0"/>
      <w:marBottom w:val="0"/>
      <w:divBdr>
        <w:top w:val="none" w:sz="0" w:space="0" w:color="auto"/>
        <w:left w:val="none" w:sz="0" w:space="0" w:color="auto"/>
        <w:bottom w:val="none" w:sz="0" w:space="0" w:color="auto"/>
        <w:right w:val="none" w:sz="0" w:space="0" w:color="auto"/>
      </w:divBdr>
    </w:div>
    <w:div w:id="1409499423">
      <w:bodyDiv w:val="1"/>
      <w:marLeft w:val="0"/>
      <w:marRight w:val="0"/>
      <w:marTop w:val="0"/>
      <w:marBottom w:val="0"/>
      <w:divBdr>
        <w:top w:val="none" w:sz="0" w:space="0" w:color="auto"/>
        <w:left w:val="none" w:sz="0" w:space="0" w:color="auto"/>
        <w:bottom w:val="none" w:sz="0" w:space="0" w:color="auto"/>
        <w:right w:val="none" w:sz="0" w:space="0" w:color="auto"/>
      </w:divBdr>
    </w:div>
    <w:div w:id="1448739349">
      <w:bodyDiv w:val="1"/>
      <w:marLeft w:val="0"/>
      <w:marRight w:val="0"/>
      <w:marTop w:val="0"/>
      <w:marBottom w:val="0"/>
      <w:divBdr>
        <w:top w:val="none" w:sz="0" w:space="0" w:color="auto"/>
        <w:left w:val="none" w:sz="0" w:space="0" w:color="auto"/>
        <w:bottom w:val="none" w:sz="0" w:space="0" w:color="auto"/>
        <w:right w:val="none" w:sz="0" w:space="0" w:color="auto"/>
      </w:divBdr>
    </w:div>
    <w:div w:id="1482456283">
      <w:bodyDiv w:val="1"/>
      <w:marLeft w:val="0"/>
      <w:marRight w:val="0"/>
      <w:marTop w:val="0"/>
      <w:marBottom w:val="0"/>
      <w:divBdr>
        <w:top w:val="none" w:sz="0" w:space="0" w:color="auto"/>
        <w:left w:val="none" w:sz="0" w:space="0" w:color="auto"/>
        <w:bottom w:val="none" w:sz="0" w:space="0" w:color="auto"/>
        <w:right w:val="none" w:sz="0" w:space="0" w:color="auto"/>
      </w:divBdr>
    </w:div>
    <w:div w:id="1516384705">
      <w:bodyDiv w:val="1"/>
      <w:marLeft w:val="0"/>
      <w:marRight w:val="0"/>
      <w:marTop w:val="0"/>
      <w:marBottom w:val="0"/>
      <w:divBdr>
        <w:top w:val="none" w:sz="0" w:space="0" w:color="auto"/>
        <w:left w:val="none" w:sz="0" w:space="0" w:color="auto"/>
        <w:bottom w:val="none" w:sz="0" w:space="0" w:color="auto"/>
        <w:right w:val="none" w:sz="0" w:space="0" w:color="auto"/>
      </w:divBdr>
    </w:div>
    <w:div w:id="1542858075">
      <w:bodyDiv w:val="1"/>
      <w:marLeft w:val="0"/>
      <w:marRight w:val="0"/>
      <w:marTop w:val="0"/>
      <w:marBottom w:val="0"/>
      <w:divBdr>
        <w:top w:val="none" w:sz="0" w:space="0" w:color="auto"/>
        <w:left w:val="none" w:sz="0" w:space="0" w:color="auto"/>
        <w:bottom w:val="none" w:sz="0" w:space="0" w:color="auto"/>
        <w:right w:val="none" w:sz="0" w:space="0" w:color="auto"/>
      </w:divBdr>
    </w:div>
    <w:div w:id="1559589111">
      <w:bodyDiv w:val="1"/>
      <w:marLeft w:val="0"/>
      <w:marRight w:val="0"/>
      <w:marTop w:val="0"/>
      <w:marBottom w:val="0"/>
      <w:divBdr>
        <w:top w:val="none" w:sz="0" w:space="0" w:color="auto"/>
        <w:left w:val="none" w:sz="0" w:space="0" w:color="auto"/>
        <w:bottom w:val="none" w:sz="0" w:space="0" w:color="auto"/>
        <w:right w:val="none" w:sz="0" w:space="0" w:color="auto"/>
      </w:divBdr>
    </w:div>
    <w:div w:id="1585190413">
      <w:bodyDiv w:val="1"/>
      <w:marLeft w:val="0"/>
      <w:marRight w:val="0"/>
      <w:marTop w:val="0"/>
      <w:marBottom w:val="0"/>
      <w:divBdr>
        <w:top w:val="none" w:sz="0" w:space="0" w:color="auto"/>
        <w:left w:val="none" w:sz="0" w:space="0" w:color="auto"/>
        <w:bottom w:val="none" w:sz="0" w:space="0" w:color="auto"/>
        <w:right w:val="none" w:sz="0" w:space="0" w:color="auto"/>
      </w:divBdr>
    </w:div>
    <w:div w:id="1631128298">
      <w:bodyDiv w:val="1"/>
      <w:marLeft w:val="0"/>
      <w:marRight w:val="0"/>
      <w:marTop w:val="0"/>
      <w:marBottom w:val="0"/>
      <w:divBdr>
        <w:top w:val="none" w:sz="0" w:space="0" w:color="auto"/>
        <w:left w:val="none" w:sz="0" w:space="0" w:color="auto"/>
        <w:bottom w:val="none" w:sz="0" w:space="0" w:color="auto"/>
        <w:right w:val="none" w:sz="0" w:space="0" w:color="auto"/>
      </w:divBdr>
    </w:div>
    <w:div w:id="1633755709">
      <w:bodyDiv w:val="1"/>
      <w:marLeft w:val="0"/>
      <w:marRight w:val="0"/>
      <w:marTop w:val="0"/>
      <w:marBottom w:val="0"/>
      <w:divBdr>
        <w:top w:val="none" w:sz="0" w:space="0" w:color="auto"/>
        <w:left w:val="none" w:sz="0" w:space="0" w:color="auto"/>
        <w:bottom w:val="none" w:sz="0" w:space="0" w:color="auto"/>
        <w:right w:val="none" w:sz="0" w:space="0" w:color="auto"/>
      </w:divBdr>
    </w:div>
    <w:div w:id="1648701806">
      <w:bodyDiv w:val="1"/>
      <w:marLeft w:val="0"/>
      <w:marRight w:val="0"/>
      <w:marTop w:val="0"/>
      <w:marBottom w:val="0"/>
      <w:divBdr>
        <w:top w:val="none" w:sz="0" w:space="0" w:color="auto"/>
        <w:left w:val="none" w:sz="0" w:space="0" w:color="auto"/>
        <w:bottom w:val="none" w:sz="0" w:space="0" w:color="auto"/>
        <w:right w:val="none" w:sz="0" w:space="0" w:color="auto"/>
      </w:divBdr>
    </w:div>
    <w:div w:id="1651011814">
      <w:bodyDiv w:val="1"/>
      <w:marLeft w:val="0"/>
      <w:marRight w:val="0"/>
      <w:marTop w:val="0"/>
      <w:marBottom w:val="0"/>
      <w:divBdr>
        <w:top w:val="none" w:sz="0" w:space="0" w:color="auto"/>
        <w:left w:val="none" w:sz="0" w:space="0" w:color="auto"/>
        <w:bottom w:val="none" w:sz="0" w:space="0" w:color="auto"/>
        <w:right w:val="none" w:sz="0" w:space="0" w:color="auto"/>
      </w:divBdr>
    </w:div>
    <w:div w:id="1663968286">
      <w:bodyDiv w:val="1"/>
      <w:marLeft w:val="0"/>
      <w:marRight w:val="0"/>
      <w:marTop w:val="0"/>
      <w:marBottom w:val="0"/>
      <w:divBdr>
        <w:top w:val="none" w:sz="0" w:space="0" w:color="auto"/>
        <w:left w:val="none" w:sz="0" w:space="0" w:color="auto"/>
        <w:bottom w:val="none" w:sz="0" w:space="0" w:color="auto"/>
        <w:right w:val="none" w:sz="0" w:space="0" w:color="auto"/>
      </w:divBdr>
    </w:div>
    <w:div w:id="1679694462">
      <w:bodyDiv w:val="1"/>
      <w:marLeft w:val="0"/>
      <w:marRight w:val="0"/>
      <w:marTop w:val="0"/>
      <w:marBottom w:val="0"/>
      <w:divBdr>
        <w:top w:val="none" w:sz="0" w:space="0" w:color="auto"/>
        <w:left w:val="none" w:sz="0" w:space="0" w:color="auto"/>
        <w:bottom w:val="none" w:sz="0" w:space="0" w:color="auto"/>
        <w:right w:val="none" w:sz="0" w:space="0" w:color="auto"/>
      </w:divBdr>
    </w:div>
    <w:div w:id="1680933521">
      <w:bodyDiv w:val="1"/>
      <w:marLeft w:val="0"/>
      <w:marRight w:val="0"/>
      <w:marTop w:val="0"/>
      <w:marBottom w:val="0"/>
      <w:divBdr>
        <w:top w:val="none" w:sz="0" w:space="0" w:color="auto"/>
        <w:left w:val="none" w:sz="0" w:space="0" w:color="auto"/>
        <w:bottom w:val="none" w:sz="0" w:space="0" w:color="auto"/>
        <w:right w:val="none" w:sz="0" w:space="0" w:color="auto"/>
      </w:divBdr>
    </w:div>
    <w:div w:id="1698696547">
      <w:bodyDiv w:val="1"/>
      <w:marLeft w:val="0"/>
      <w:marRight w:val="0"/>
      <w:marTop w:val="0"/>
      <w:marBottom w:val="0"/>
      <w:divBdr>
        <w:top w:val="none" w:sz="0" w:space="0" w:color="auto"/>
        <w:left w:val="none" w:sz="0" w:space="0" w:color="auto"/>
        <w:bottom w:val="none" w:sz="0" w:space="0" w:color="auto"/>
        <w:right w:val="none" w:sz="0" w:space="0" w:color="auto"/>
      </w:divBdr>
    </w:div>
    <w:div w:id="1709572658">
      <w:bodyDiv w:val="1"/>
      <w:marLeft w:val="0"/>
      <w:marRight w:val="0"/>
      <w:marTop w:val="0"/>
      <w:marBottom w:val="0"/>
      <w:divBdr>
        <w:top w:val="none" w:sz="0" w:space="0" w:color="auto"/>
        <w:left w:val="none" w:sz="0" w:space="0" w:color="auto"/>
        <w:bottom w:val="none" w:sz="0" w:space="0" w:color="auto"/>
        <w:right w:val="none" w:sz="0" w:space="0" w:color="auto"/>
      </w:divBdr>
    </w:div>
    <w:div w:id="1715041961">
      <w:bodyDiv w:val="1"/>
      <w:marLeft w:val="0"/>
      <w:marRight w:val="0"/>
      <w:marTop w:val="0"/>
      <w:marBottom w:val="0"/>
      <w:divBdr>
        <w:top w:val="none" w:sz="0" w:space="0" w:color="auto"/>
        <w:left w:val="none" w:sz="0" w:space="0" w:color="auto"/>
        <w:bottom w:val="none" w:sz="0" w:space="0" w:color="auto"/>
        <w:right w:val="none" w:sz="0" w:space="0" w:color="auto"/>
      </w:divBdr>
    </w:div>
    <w:div w:id="1726030138">
      <w:bodyDiv w:val="1"/>
      <w:marLeft w:val="0"/>
      <w:marRight w:val="0"/>
      <w:marTop w:val="0"/>
      <w:marBottom w:val="0"/>
      <w:divBdr>
        <w:top w:val="none" w:sz="0" w:space="0" w:color="auto"/>
        <w:left w:val="none" w:sz="0" w:space="0" w:color="auto"/>
        <w:bottom w:val="none" w:sz="0" w:space="0" w:color="auto"/>
        <w:right w:val="none" w:sz="0" w:space="0" w:color="auto"/>
      </w:divBdr>
    </w:div>
    <w:div w:id="1731928555">
      <w:bodyDiv w:val="1"/>
      <w:marLeft w:val="0"/>
      <w:marRight w:val="0"/>
      <w:marTop w:val="0"/>
      <w:marBottom w:val="0"/>
      <w:divBdr>
        <w:top w:val="none" w:sz="0" w:space="0" w:color="auto"/>
        <w:left w:val="none" w:sz="0" w:space="0" w:color="auto"/>
        <w:bottom w:val="none" w:sz="0" w:space="0" w:color="auto"/>
        <w:right w:val="none" w:sz="0" w:space="0" w:color="auto"/>
      </w:divBdr>
    </w:div>
    <w:div w:id="1739476818">
      <w:bodyDiv w:val="1"/>
      <w:marLeft w:val="0"/>
      <w:marRight w:val="0"/>
      <w:marTop w:val="0"/>
      <w:marBottom w:val="0"/>
      <w:divBdr>
        <w:top w:val="none" w:sz="0" w:space="0" w:color="auto"/>
        <w:left w:val="none" w:sz="0" w:space="0" w:color="auto"/>
        <w:bottom w:val="none" w:sz="0" w:space="0" w:color="auto"/>
        <w:right w:val="none" w:sz="0" w:space="0" w:color="auto"/>
      </w:divBdr>
    </w:div>
    <w:div w:id="1766221570">
      <w:bodyDiv w:val="1"/>
      <w:marLeft w:val="0"/>
      <w:marRight w:val="0"/>
      <w:marTop w:val="0"/>
      <w:marBottom w:val="0"/>
      <w:divBdr>
        <w:top w:val="none" w:sz="0" w:space="0" w:color="auto"/>
        <w:left w:val="none" w:sz="0" w:space="0" w:color="auto"/>
        <w:bottom w:val="none" w:sz="0" w:space="0" w:color="auto"/>
        <w:right w:val="none" w:sz="0" w:space="0" w:color="auto"/>
      </w:divBdr>
    </w:div>
    <w:div w:id="1767731110">
      <w:bodyDiv w:val="1"/>
      <w:marLeft w:val="0"/>
      <w:marRight w:val="0"/>
      <w:marTop w:val="0"/>
      <w:marBottom w:val="0"/>
      <w:divBdr>
        <w:top w:val="none" w:sz="0" w:space="0" w:color="auto"/>
        <w:left w:val="none" w:sz="0" w:space="0" w:color="auto"/>
        <w:bottom w:val="none" w:sz="0" w:space="0" w:color="auto"/>
        <w:right w:val="none" w:sz="0" w:space="0" w:color="auto"/>
      </w:divBdr>
    </w:div>
    <w:div w:id="1772823761">
      <w:bodyDiv w:val="1"/>
      <w:marLeft w:val="0"/>
      <w:marRight w:val="0"/>
      <w:marTop w:val="0"/>
      <w:marBottom w:val="0"/>
      <w:divBdr>
        <w:top w:val="none" w:sz="0" w:space="0" w:color="auto"/>
        <w:left w:val="none" w:sz="0" w:space="0" w:color="auto"/>
        <w:bottom w:val="none" w:sz="0" w:space="0" w:color="auto"/>
        <w:right w:val="none" w:sz="0" w:space="0" w:color="auto"/>
      </w:divBdr>
    </w:div>
    <w:div w:id="1801143312">
      <w:bodyDiv w:val="1"/>
      <w:marLeft w:val="0"/>
      <w:marRight w:val="0"/>
      <w:marTop w:val="0"/>
      <w:marBottom w:val="0"/>
      <w:divBdr>
        <w:top w:val="none" w:sz="0" w:space="0" w:color="auto"/>
        <w:left w:val="none" w:sz="0" w:space="0" w:color="auto"/>
        <w:bottom w:val="none" w:sz="0" w:space="0" w:color="auto"/>
        <w:right w:val="none" w:sz="0" w:space="0" w:color="auto"/>
      </w:divBdr>
    </w:div>
    <w:div w:id="1817994403">
      <w:bodyDiv w:val="1"/>
      <w:marLeft w:val="0"/>
      <w:marRight w:val="0"/>
      <w:marTop w:val="0"/>
      <w:marBottom w:val="0"/>
      <w:divBdr>
        <w:top w:val="none" w:sz="0" w:space="0" w:color="auto"/>
        <w:left w:val="none" w:sz="0" w:space="0" w:color="auto"/>
        <w:bottom w:val="none" w:sz="0" w:space="0" w:color="auto"/>
        <w:right w:val="none" w:sz="0" w:space="0" w:color="auto"/>
      </w:divBdr>
    </w:div>
    <w:div w:id="1847747094">
      <w:bodyDiv w:val="1"/>
      <w:marLeft w:val="0"/>
      <w:marRight w:val="0"/>
      <w:marTop w:val="0"/>
      <w:marBottom w:val="0"/>
      <w:divBdr>
        <w:top w:val="none" w:sz="0" w:space="0" w:color="auto"/>
        <w:left w:val="none" w:sz="0" w:space="0" w:color="auto"/>
        <w:bottom w:val="none" w:sz="0" w:space="0" w:color="auto"/>
        <w:right w:val="none" w:sz="0" w:space="0" w:color="auto"/>
      </w:divBdr>
    </w:div>
    <w:div w:id="1965430344">
      <w:bodyDiv w:val="1"/>
      <w:marLeft w:val="0"/>
      <w:marRight w:val="0"/>
      <w:marTop w:val="0"/>
      <w:marBottom w:val="0"/>
      <w:divBdr>
        <w:top w:val="none" w:sz="0" w:space="0" w:color="auto"/>
        <w:left w:val="none" w:sz="0" w:space="0" w:color="auto"/>
        <w:bottom w:val="none" w:sz="0" w:space="0" w:color="auto"/>
        <w:right w:val="none" w:sz="0" w:space="0" w:color="auto"/>
      </w:divBdr>
    </w:div>
    <w:div w:id="1975864603">
      <w:bodyDiv w:val="1"/>
      <w:marLeft w:val="0"/>
      <w:marRight w:val="0"/>
      <w:marTop w:val="0"/>
      <w:marBottom w:val="0"/>
      <w:divBdr>
        <w:top w:val="none" w:sz="0" w:space="0" w:color="auto"/>
        <w:left w:val="none" w:sz="0" w:space="0" w:color="auto"/>
        <w:bottom w:val="none" w:sz="0" w:space="0" w:color="auto"/>
        <w:right w:val="none" w:sz="0" w:space="0" w:color="auto"/>
      </w:divBdr>
    </w:div>
    <w:div w:id="1989164364">
      <w:bodyDiv w:val="1"/>
      <w:marLeft w:val="0"/>
      <w:marRight w:val="0"/>
      <w:marTop w:val="0"/>
      <w:marBottom w:val="0"/>
      <w:divBdr>
        <w:top w:val="none" w:sz="0" w:space="0" w:color="auto"/>
        <w:left w:val="none" w:sz="0" w:space="0" w:color="auto"/>
        <w:bottom w:val="none" w:sz="0" w:space="0" w:color="auto"/>
        <w:right w:val="none" w:sz="0" w:space="0" w:color="auto"/>
      </w:divBdr>
    </w:div>
    <w:div w:id="2001613375">
      <w:bodyDiv w:val="1"/>
      <w:marLeft w:val="0"/>
      <w:marRight w:val="0"/>
      <w:marTop w:val="0"/>
      <w:marBottom w:val="0"/>
      <w:divBdr>
        <w:top w:val="none" w:sz="0" w:space="0" w:color="auto"/>
        <w:left w:val="none" w:sz="0" w:space="0" w:color="auto"/>
        <w:bottom w:val="none" w:sz="0" w:space="0" w:color="auto"/>
        <w:right w:val="none" w:sz="0" w:space="0" w:color="auto"/>
      </w:divBdr>
    </w:div>
    <w:div w:id="2018192599">
      <w:bodyDiv w:val="1"/>
      <w:marLeft w:val="0"/>
      <w:marRight w:val="0"/>
      <w:marTop w:val="0"/>
      <w:marBottom w:val="0"/>
      <w:divBdr>
        <w:top w:val="none" w:sz="0" w:space="0" w:color="auto"/>
        <w:left w:val="none" w:sz="0" w:space="0" w:color="auto"/>
        <w:bottom w:val="none" w:sz="0" w:space="0" w:color="auto"/>
        <w:right w:val="none" w:sz="0" w:space="0" w:color="auto"/>
      </w:divBdr>
    </w:div>
    <w:div w:id="2038771125">
      <w:bodyDiv w:val="1"/>
      <w:marLeft w:val="0"/>
      <w:marRight w:val="0"/>
      <w:marTop w:val="0"/>
      <w:marBottom w:val="0"/>
      <w:divBdr>
        <w:top w:val="none" w:sz="0" w:space="0" w:color="auto"/>
        <w:left w:val="none" w:sz="0" w:space="0" w:color="auto"/>
        <w:bottom w:val="none" w:sz="0" w:space="0" w:color="auto"/>
        <w:right w:val="none" w:sz="0" w:space="0" w:color="auto"/>
      </w:divBdr>
    </w:div>
    <w:div w:id="207442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ich\LOCALS~1\Temp\TCD3.tmp\Bill%20of%20lad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9159-927D-4982-82AF-4D1484221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C:\DOCUME~1\Rich\LOCALS~1\Temp\TCD3.tmp\Bill of lading.dot</Template>
  <TotalTime>9</TotalTime>
  <Pages>2</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Giovanni Ghedini</cp:lastModifiedBy>
  <cp:revision>13</cp:revision>
  <cp:lastPrinted>2023-09-19T18:00:00Z</cp:lastPrinted>
  <dcterms:created xsi:type="dcterms:W3CDTF">2025-12-05T21:07:00Z</dcterms:created>
  <dcterms:modified xsi:type="dcterms:W3CDTF">2025-12-10T21:17:00Z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ies>
</file>